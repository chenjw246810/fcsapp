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3A81" w:rsidRDefault="004D3A81">
      <w:pPr>
        <w:ind w:firstLineChars="0" w:firstLine="0"/>
        <w:jc w:val="center"/>
        <w:rPr>
          <w:b/>
          <w:sz w:val="52"/>
        </w:rPr>
      </w:pPr>
    </w:p>
    <w:p w:rsidR="004D3A81" w:rsidRDefault="004D3A81">
      <w:pPr>
        <w:ind w:firstLineChars="0" w:firstLine="0"/>
        <w:jc w:val="center"/>
        <w:rPr>
          <w:b/>
          <w:sz w:val="52"/>
        </w:rPr>
      </w:pPr>
    </w:p>
    <w:p w:rsidR="004D3A81" w:rsidRDefault="00BF0677">
      <w:pPr>
        <w:widowControl/>
        <w:spacing w:line="240" w:lineRule="auto"/>
        <w:ind w:firstLineChars="0" w:firstLine="0"/>
        <w:jc w:val="center"/>
        <w:rPr>
          <w:rFonts w:ascii="微软雅黑" w:eastAsia="微软雅黑" w:hAnsi="微软雅黑" w:cs="黑体"/>
          <w:b/>
          <w:kern w:val="0"/>
          <w:sz w:val="64"/>
          <w:szCs w:val="64"/>
        </w:rPr>
      </w:pPr>
      <w:r>
        <w:rPr>
          <w:rFonts w:ascii="微软雅黑" w:eastAsia="微软雅黑" w:hAnsi="微软雅黑" w:cs="黑体" w:hint="eastAsia"/>
          <w:b/>
          <w:kern w:val="0"/>
          <w:sz w:val="44"/>
          <w:szCs w:val="44"/>
        </w:rPr>
        <w:t>广东轻工职业技术学院</w:t>
      </w:r>
      <w:r>
        <w:rPr>
          <w:rFonts w:ascii="微软雅黑" w:eastAsia="微软雅黑" w:hAnsi="微软雅黑" w:cs="黑体" w:hint="eastAsia"/>
          <w:b/>
          <w:kern w:val="0"/>
          <w:sz w:val="44"/>
          <w:szCs w:val="44"/>
        </w:rPr>
        <w:t>-</w:t>
      </w:r>
      <w:r>
        <w:rPr>
          <w:rFonts w:ascii="微软雅黑" w:eastAsia="微软雅黑" w:hAnsi="微软雅黑" w:cs="黑体" w:hint="eastAsia"/>
          <w:b/>
          <w:kern w:val="0"/>
          <w:sz w:val="44"/>
          <w:szCs w:val="44"/>
        </w:rPr>
        <w:t>信息技术学院</w:t>
      </w:r>
      <w:r>
        <w:rPr>
          <w:rFonts w:ascii="微软雅黑" w:eastAsia="微软雅黑" w:hAnsi="微软雅黑" w:cs="黑体" w:hint="eastAsia"/>
          <w:b/>
          <w:kern w:val="0"/>
          <w:sz w:val="44"/>
          <w:szCs w:val="44"/>
        </w:rPr>
        <w:br/>
      </w:r>
      <w:proofErr w:type="gramStart"/>
      <w:r>
        <w:rPr>
          <w:rFonts w:ascii="微软雅黑" w:eastAsia="微软雅黑" w:hAnsi="微软雅黑" w:cs="黑体" w:hint="eastAsia"/>
          <w:b/>
          <w:kern w:val="0"/>
          <w:sz w:val="64"/>
          <w:szCs w:val="64"/>
        </w:rPr>
        <w:t>广轻小马</w:t>
      </w:r>
      <w:proofErr w:type="gramEnd"/>
      <w:r>
        <w:rPr>
          <w:rFonts w:ascii="微软雅黑" w:eastAsia="微软雅黑" w:hAnsi="微软雅黑" w:cs="黑体" w:hint="eastAsia"/>
          <w:b/>
          <w:kern w:val="0"/>
          <w:sz w:val="64"/>
          <w:szCs w:val="64"/>
        </w:rPr>
        <w:t>课程实训</w:t>
      </w:r>
    </w:p>
    <w:p w:rsidR="004D3A81" w:rsidRDefault="00BF0677">
      <w:pPr>
        <w:widowControl/>
        <w:spacing w:line="240" w:lineRule="auto"/>
        <w:ind w:firstLineChars="0" w:firstLine="0"/>
        <w:jc w:val="center"/>
        <w:rPr>
          <w:rFonts w:ascii="微软雅黑" w:eastAsia="微软雅黑" w:hAnsi="微软雅黑" w:cs="黑体"/>
          <w:b/>
          <w:kern w:val="0"/>
          <w:sz w:val="44"/>
          <w:szCs w:val="64"/>
        </w:rPr>
      </w:pPr>
      <w:r>
        <w:rPr>
          <w:rFonts w:ascii="微软雅黑" w:eastAsia="微软雅黑" w:hAnsi="微软雅黑" w:cs="黑体" w:hint="eastAsia"/>
          <w:b/>
          <w:kern w:val="0"/>
          <w:sz w:val="44"/>
          <w:szCs w:val="64"/>
        </w:rPr>
        <w:t>项目总体</w:t>
      </w:r>
      <w:r>
        <w:rPr>
          <w:rFonts w:ascii="微软雅黑" w:eastAsia="微软雅黑" w:hAnsi="微软雅黑" w:cs="黑体" w:hint="eastAsia"/>
          <w:b/>
          <w:kern w:val="0"/>
          <w:sz w:val="44"/>
          <w:szCs w:val="64"/>
        </w:rPr>
        <w:t>需求说明书</w:t>
      </w:r>
    </w:p>
    <w:p w:rsidR="004D3A81" w:rsidRDefault="004D3A81">
      <w:pPr>
        <w:widowControl/>
        <w:ind w:firstLineChars="0" w:firstLine="0"/>
        <w:jc w:val="center"/>
        <w:rPr>
          <w:rFonts w:ascii="微软雅黑" w:eastAsia="微软雅黑" w:hAnsi="微软雅黑" w:cs="黑体"/>
          <w:kern w:val="0"/>
          <w:sz w:val="21"/>
          <w:szCs w:val="22"/>
        </w:rPr>
      </w:pPr>
    </w:p>
    <w:p w:rsidR="004D3A81" w:rsidRDefault="00BF0677">
      <w:pPr>
        <w:widowControl/>
        <w:ind w:firstLineChars="0" w:firstLine="0"/>
        <w:jc w:val="center"/>
        <w:rPr>
          <w:rFonts w:ascii="微软雅黑" w:eastAsia="微软雅黑" w:hAnsi="微软雅黑" w:cs="黑体"/>
          <w:kern w:val="0"/>
          <w:sz w:val="21"/>
          <w:szCs w:val="22"/>
        </w:rPr>
      </w:pPr>
      <w:r>
        <w:rPr>
          <w:rFonts w:ascii="微软雅黑" w:eastAsia="微软雅黑" w:hAnsi="微软雅黑" w:cs="黑体" w:hint="eastAsia"/>
          <w:kern w:val="0"/>
          <w:sz w:val="21"/>
          <w:szCs w:val="22"/>
        </w:rPr>
        <w:t>广州小马信息科技有限公司</w:t>
      </w:r>
      <w:r>
        <w:rPr>
          <w:rFonts w:ascii="微软雅黑" w:eastAsia="微软雅黑" w:hAnsi="微软雅黑" w:cs="黑体" w:hint="eastAsia"/>
          <w:kern w:val="0"/>
          <w:sz w:val="21"/>
          <w:szCs w:val="22"/>
        </w:rPr>
        <w:br/>
      </w:r>
      <w:r>
        <w:rPr>
          <w:rFonts w:ascii="微软雅黑" w:eastAsia="微软雅黑" w:hAnsi="微软雅黑" w:cs="黑体" w:hint="eastAsia"/>
          <w:kern w:val="0"/>
          <w:sz w:val="21"/>
          <w:szCs w:val="22"/>
        </w:rPr>
        <w:t>2017-08-0</w:t>
      </w:r>
      <w:r>
        <w:rPr>
          <w:rFonts w:ascii="微软雅黑" w:eastAsia="微软雅黑" w:hAnsi="微软雅黑" w:cs="黑体" w:hint="eastAsia"/>
          <w:kern w:val="0"/>
          <w:sz w:val="21"/>
          <w:szCs w:val="22"/>
        </w:rPr>
        <w:t>7</w:t>
      </w:r>
    </w:p>
    <w:p w:rsidR="004D3A81" w:rsidRDefault="004D3A81">
      <w:pPr>
        <w:widowControl/>
        <w:ind w:firstLineChars="0" w:firstLine="0"/>
        <w:jc w:val="center"/>
        <w:rPr>
          <w:rFonts w:ascii="微软雅黑" w:eastAsia="微软雅黑" w:hAnsi="微软雅黑" w:cs="黑体"/>
          <w:kern w:val="0"/>
          <w:sz w:val="21"/>
          <w:szCs w:val="22"/>
        </w:rPr>
      </w:pPr>
    </w:p>
    <w:p w:rsidR="004D3A81" w:rsidRDefault="00BF0677">
      <w:pPr>
        <w:widowControl/>
        <w:ind w:firstLineChars="0" w:firstLine="0"/>
        <w:jc w:val="center"/>
        <w:rPr>
          <w:rFonts w:ascii="微软雅黑" w:eastAsia="微软雅黑" w:hAnsi="微软雅黑" w:cs="黑体"/>
          <w:kern w:val="0"/>
          <w:sz w:val="21"/>
          <w:szCs w:val="22"/>
        </w:rPr>
      </w:pPr>
      <w:r>
        <w:rPr>
          <w:rFonts w:ascii="微软雅黑" w:eastAsia="微软雅黑" w:hAnsi="微软雅黑" w:cs="黑体"/>
          <w:noProof/>
          <w:kern w:val="0"/>
          <w:sz w:val="21"/>
          <w:szCs w:val="22"/>
        </w:rPr>
        <w:drawing>
          <wp:inline distT="0" distB="0" distL="0" distR="0">
            <wp:extent cx="1692275" cy="2079625"/>
            <wp:effectExtent l="0" t="0" r="3175" b="0"/>
            <wp:docPr id="16" name="图片 16" descr="E:\01-标准资料\03-品牌标准文档\03-盛世VI手册\金碟色块-红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E:\01-标准资料\03-品牌标准文档\03-盛世VI手册\金碟色块-红.tif"/>
                    <pic:cNvPicPr>
                      <a:picLocks noChangeAspect="1" noChangeArrowheads="1"/>
                    </pic:cNvPicPr>
                  </pic:nvPicPr>
                  <pic:blipFill>
                    <a:blip r:embed="rId10" cstate="screen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5278" cy="2083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黑体"/>
          <w:noProof/>
          <w:kern w:val="0"/>
          <w:sz w:val="21"/>
          <w:szCs w:val="22"/>
        </w:rPr>
        <w:drawing>
          <wp:inline distT="0" distB="0" distL="0" distR="0">
            <wp:extent cx="1689100" cy="2075815"/>
            <wp:effectExtent l="0" t="0" r="6350" b="635"/>
            <wp:docPr id="17" name="图片 17" descr="E:\01-标准资料\03-品牌标准文档\03-盛世VI手册\金碟色块-绿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E:\01-标准资料\03-品牌标准文档\03-盛世VI手册\金碟色块-绿.tif"/>
                    <pic:cNvPicPr>
                      <a:picLocks noChangeAspect="1" noChangeArrowheads="1"/>
                    </pic:cNvPicPr>
                  </pic:nvPicPr>
                  <pic:blipFill>
                    <a:blip r:embed="rId11" cstate="screen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8143" cy="2087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黑体"/>
          <w:noProof/>
          <w:kern w:val="0"/>
          <w:sz w:val="21"/>
          <w:szCs w:val="22"/>
        </w:rPr>
        <w:drawing>
          <wp:inline distT="0" distB="0" distL="0" distR="0">
            <wp:extent cx="1707515" cy="2098040"/>
            <wp:effectExtent l="0" t="0" r="6985" b="0"/>
            <wp:docPr id="18" name="图片 18" descr="E:\01-标准资料\03-品牌标准文档\03-盛世VI手册\金碟色块-蓝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E:\01-标准资料\03-品牌标准文档\03-盛世VI手册\金碟色块-蓝.tif"/>
                    <pic:cNvPicPr>
                      <a:picLocks noChangeAspect="1" noChangeArrowheads="1"/>
                    </pic:cNvPicPr>
                  </pic:nvPicPr>
                  <pic:blipFill>
                    <a:blip r:embed="rId12" cstate="screen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1916" cy="2116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A81" w:rsidRDefault="00BF0677">
      <w:pPr>
        <w:ind w:firstLine="420"/>
      </w:pPr>
      <w:r>
        <w:rPr>
          <w:rFonts w:ascii="微软雅黑" w:eastAsia="微软雅黑" w:hAnsi="微软雅黑" w:cs="黑体" w:hint="eastAsia"/>
          <w:kern w:val="0"/>
          <w:sz w:val="21"/>
          <w:szCs w:val="22"/>
        </w:rPr>
        <w:t>社交网络、移动互联、</w:t>
      </w:r>
      <w:proofErr w:type="gramStart"/>
      <w:r>
        <w:rPr>
          <w:rFonts w:ascii="微软雅黑" w:eastAsia="微软雅黑" w:hAnsi="微软雅黑" w:cs="黑体" w:hint="eastAsia"/>
          <w:kern w:val="0"/>
          <w:sz w:val="21"/>
          <w:szCs w:val="22"/>
        </w:rPr>
        <w:t>云计算三</w:t>
      </w:r>
      <w:proofErr w:type="gramEnd"/>
      <w:r>
        <w:rPr>
          <w:rFonts w:ascii="微软雅黑" w:eastAsia="微软雅黑" w:hAnsi="微软雅黑" w:cs="黑体" w:hint="eastAsia"/>
          <w:kern w:val="0"/>
          <w:sz w:val="21"/>
          <w:szCs w:val="22"/>
        </w:rPr>
        <w:t>大技术将深刻改变管理世界</w:t>
      </w:r>
    </w:p>
    <w:p w:rsidR="004D3A81" w:rsidRDefault="004D3A81">
      <w:pPr>
        <w:ind w:firstLine="480"/>
        <w:jc w:val="center"/>
      </w:pPr>
    </w:p>
    <w:p w:rsidR="004D3A81" w:rsidRDefault="00BF0677" w:rsidP="00143E36">
      <w:pPr>
        <w:ind w:firstLine="480"/>
        <w:sectPr w:rsidR="004D3A81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br w:type="page"/>
      </w:r>
    </w:p>
    <w:p w:rsidR="004D3A81" w:rsidRDefault="00BF0677">
      <w:pPr>
        <w:pageBreakBefore/>
        <w:widowControl/>
        <w:ind w:firstLineChars="0" w:firstLine="0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lastRenderedPageBreak/>
        <w:t>文档控制</w:t>
      </w:r>
    </w:p>
    <w:tbl>
      <w:tblPr>
        <w:tblpPr w:leftFromText="180" w:rightFromText="180" w:vertAnchor="text" w:horzAnchor="page" w:tblpX="1888" w:tblpY="457"/>
        <w:tblOverlap w:val="never"/>
        <w:tblW w:w="87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76"/>
        <w:gridCol w:w="1985"/>
        <w:gridCol w:w="4356"/>
      </w:tblGrid>
      <w:tr w:rsidR="004D3A81">
        <w:trPr>
          <w:cantSplit/>
          <w:trHeight w:val="319"/>
        </w:trPr>
        <w:tc>
          <w:tcPr>
            <w:tcW w:w="23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3A81" w:rsidRDefault="00BF0677">
            <w:pPr>
              <w:ind w:firstLine="420"/>
              <w:rPr>
                <w:rFonts w:ascii="微软雅黑" w:eastAsia="微软雅黑" w:hAnsi="微软雅黑"/>
                <w:color w:val="000000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 w:val="21"/>
                <w:szCs w:val="21"/>
              </w:rPr>
              <w:t>文件状态：</w:t>
            </w:r>
          </w:p>
          <w:p w:rsidR="004D3A81" w:rsidRDefault="00BF0677">
            <w:pPr>
              <w:ind w:firstLineChars="100" w:firstLine="210"/>
              <w:rPr>
                <w:rFonts w:ascii="微软雅黑" w:eastAsia="微软雅黑" w:hAnsi="微软雅黑"/>
                <w:color w:val="000000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 w:val="21"/>
                <w:szCs w:val="21"/>
              </w:rPr>
              <w:t xml:space="preserve">[  ] </w:t>
            </w:r>
            <w:r>
              <w:rPr>
                <w:rFonts w:ascii="微软雅黑" w:eastAsia="微软雅黑" w:hAnsi="微软雅黑" w:hint="eastAsia"/>
                <w:color w:val="000000"/>
                <w:sz w:val="21"/>
                <w:szCs w:val="21"/>
              </w:rPr>
              <w:t>草稿</w:t>
            </w:r>
          </w:p>
          <w:p w:rsidR="004D3A81" w:rsidRDefault="00BF0677">
            <w:pPr>
              <w:ind w:firstLineChars="100" w:firstLine="210"/>
              <w:rPr>
                <w:rFonts w:ascii="微软雅黑" w:eastAsia="微软雅黑" w:hAnsi="微软雅黑"/>
                <w:color w:val="000000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 w:val="21"/>
                <w:szCs w:val="21"/>
              </w:rPr>
              <w:t>[</w:t>
            </w:r>
            <w:r>
              <w:rPr>
                <w:rFonts w:ascii="微软雅黑" w:eastAsia="微软雅黑" w:hAnsi="微软雅黑" w:hint="eastAsia"/>
                <w:color w:val="000000"/>
                <w:sz w:val="21"/>
                <w:szCs w:val="21"/>
              </w:rPr>
              <w:t>√</w:t>
            </w:r>
            <w:r>
              <w:rPr>
                <w:rFonts w:ascii="微软雅黑" w:eastAsia="微软雅黑" w:hAnsi="微软雅黑" w:hint="eastAsia"/>
                <w:color w:val="000000"/>
                <w:sz w:val="21"/>
                <w:szCs w:val="21"/>
              </w:rPr>
              <w:t xml:space="preserve">] </w:t>
            </w:r>
            <w:r>
              <w:rPr>
                <w:rFonts w:ascii="微软雅黑" w:eastAsia="微软雅黑" w:hAnsi="微软雅黑" w:hint="eastAsia"/>
                <w:color w:val="000000"/>
                <w:sz w:val="21"/>
                <w:szCs w:val="21"/>
              </w:rPr>
              <w:t>正式发布</w:t>
            </w:r>
          </w:p>
          <w:p w:rsidR="004D3A81" w:rsidRDefault="00BF0677">
            <w:pPr>
              <w:ind w:firstLineChars="100" w:firstLine="210"/>
              <w:rPr>
                <w:rFonts w:ascii="微软雅黑" w:eastAsia="微软雅黑" w:hAnsi="微软雅黑" w:cstheme="minorBidi"/>
                <w:color w:val="000000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 w:val="21"/>
                <w:szCs w:val="21"/>
              </w:rPr>
              <w:t>[  ]</w:t>
            </w:r>
            <w:r>
              <w:rPr>
                <w:rFonts w:ascii="微软雅黑" w:eastAsia="微软雅黑" w:hAnsi="微软雅黑" w:hint="eastAsia"/>
                <w:color w:val="000000"/>
                <w:sz w:val="21"/>
                <w:szCs w:val="21"/>
              </w:rPr>
              <w:t>正在修改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4D3A81" w:rsidRDefault="00BF0677">
            <w:pPr>
              <w:ind w:firstLine="420"/>
              <w:rPr>
                <w:rFonts w:ascii="微软雅黑" w:eastAsia="微软雅黑" w:hAnsi="微软雅黑" w:cstheme="minorBidi"/>
                <w:color w:val="000000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 w:val="21"/>
                <w:szCs w:val="21"/>
              </w:rPr>
              <w:t>文件标识：</w:t>
            </w:r>
          </w:p>
        </w:tc>
        <w:tc>
          <w:tcPr>
            <w:tcW w:w="4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3A81" w:rsidRDefault="00BF0677">
            <w:pPr>
              <w:ind w:firstLine="420"/>
              <w:rPr>
                <w:rFonts w:ascii="微软雅黑" w:eastAsia="微软雅黑" w:hAnsi="微软雅黑" w:cstheme="minorBidi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微软雅黑" w:eastAsia="微软雅黑" w:hAnsi="微软雅黑" w:hint="eastAsia"/>
                <w:color w:val="000000"/>
                <w:sz w:val="21"/>
                <w:szCs w:val="21"/>
              </w:rPr>
              <w:t>广轻小马</w:t>
            </w:r>
            <w:proofErr w:type="gramEnd"/>
            <w:r>
              <w:rPr>
                <w:rFonts w:ascii="微软雅黑" w:eastAsia="微软雅黑" w:hAnsi="微软雅黑" w:hint="eastAsia"/>
                <w:color w:val="000000"/>
                <w:sz w:val="21"/>
                <w:szCs w:val="21"/>
              </w:rPr>
              <w:t>实训课程</w:t>
            </w:r>
          </w:p>
        </w:tc>
      </w:tr>
      <w:tr w:rsidR="004D3A81">
        <w:trPr>
          <w:cantSplit/>
          <w:trHeight w:val="319"/>
        </w:trPr>
        <w:tc>
          <w:tcPr>
            <w:tcW w:w="23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3A81" w:rsidRDefault="004D3A81">
            <w:pPr>
              <w:widowControl/>
              <w:ind w:firstLine="420"/>
              <w:jc w:val="left"/>
              <w:rPr>
                <w:rFonts w:ascii="微软雅黑" w:eastAsia="微软雅黑" w:hAnsi="微软雅黑" w:cstheme="minorBidi"/>
                <w:color w:val="000000"/>
                <w:sz w:val="21"/>
                <w:szCs w:val="21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4D3A81" w:rsidRDefault="00BF0677">
            <w:pPr>
              <w:ind w:firstLine="420"/>
              <w:rPr>
                <w:rFonts w:ascii="微软雅黑" w:eastAsia="微软雅黑" w:hAnsi="微软雅黑" w:cstheme="minorBidi"/>
                <w:color w:val="000000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 w:val="21"/>
                <w:szCs w:val="21"/>
              </w:rPr>
              <w:t>历史版本：</w:t>
            </w:r>
          </w:p>
        </w:tc>
        <w:tc>
          <w:tcPr>
            <w:tcW w:w="4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3A81" w:rsidRDefault="004D3A81">
            <w:pPr>
              <w:ind w:firstLine="420"/>
              <w:rPr>
                <w:rFonts w:ascii="微软雅黑" w:eastAsia="微软雅黑" w:hAnsi="微软雅黑" w:cstheme="minorBidi"/>
                <w:color w:val="000000"/>
                <w:sz w:val="21"/>
                <w:szCs w:val="21"/>
              </w:rPr>
            </w:pPr>
          </w:p>
        </w:tc>
      </w:tr>
      <w:tr w:rsidR="004D3A81">
        <w:trPr>
          <w:cantSplit/>
          <w:trHeight w:val="313"/>
        </w:trPr>
        <w:tc>
          <w:tcPr>
            <w:tcW w:w="23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3A81" w:rsidRDefault="004D3A81">
            <w:pPr>
              <w:widowControl/>
              <w:ind w:firstLine="420"/>
              <w:jc w:val="left"/>
              <w:rPr>
                <w:rFonts w:ascii="微软雅黑" w:eastAsia="微软雅黑" w:hAnsi="微软雅黑" w:cstheme="minorBidi"/>
                <w:color w:val="000000"/>
                <w:sz w:val="21"/>
                <w:szCs w:val="21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4D3A81" w:rsidRDefault="00BF0677">
            <w:pPr>
              <w:ind w:firstLine="420"/>
              <w:rPr>
                <w:rFonts w:ascii="微软雅黑" w:eastAsia="微软雅黑" w:hAnsi="微软雅黑" w:cstheme="minorBidi"/>
                <w:color w:val="000000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 w:val="21"/>
                <w:szCs w:val="21"/>
              </w:rPr>
              <w:t>当前版本：</w:t>
            </w:r>
          </w:p>
        </w:tc>
        <w:tc>
          <w:tcPr>
            <w:tcW w:w="4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3A81" w:rsidRDefault="00BF0677">
            <w:pPr>
              <w:ind w:firstLine="420"/>
              <w:rPr>
                <w:rFonts w:ascii="微软雅黑" w:eastAsia="微软雅黑" w:hAnsi="微软雅黑" w:cstheme="minorBidi"/>
                <w:color w:val="000000"/>
                <w:sz w:val="21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1"/>
                <w:szCs w:val="21"/>
              </w:rPr>
              <w:t>V</w:t>
            </w:r>
            <w:r>
              <w:rPr>
                <w:rFonts w:ascii="微软雅黑" w:eastAsia="微软雅黑" w:hAnsi="微软雅黑" w:hint="eastAsia"/>
                <w:color w:val="000000"/>
                <w:sz w:val="21"/>
                <w:szCs w:val="21"/>
              </w:rPr>
              <w:t>1</w:t>
            </w:r>
            <w:r>
              <w:rPr>
                <w:rFonts w:ascii="微软雅黑" w:eastAsia="微软雅黑" w:hAnsi="微软雅黑"/>
                <w:color w:val="000000"/>
                <w:sz w:val="21"/>
                <w:szCs w:val="21"/>
              </w:rPr>
              <w:t>.</w:t>
            </w:r>
            <w:r>
              <w:rPr>
                <w:rFonts w:ascii="微软雅黑" w:eastAsia="微软雅黑" w:hAnsi="微软雅黑" w:hint="eastAsia"/>
                <w:color w:val="000000"/>
                <w:sz w:val="21"/>
                <w:szCs w:val="21"/>
              </w:rPr>
              <w:t>0</w:t>
            </w:r>
          </w:p>
        </w:tc>
      </w:tr>
      <w:tr w:rsidR="004D3A81">
        <w:trPr>
          <w:cantSplit/>
        </w:trPr>
        <w:tc>
          <w:tcPr>
            <w:tcW w:w="23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3A81" w:rsidRDefault="004D3A81">
            <w:pPr>
              <w:widowControl/>
              <w:ind w:firstLine="420"/>
              <w:jc w:val="left"/>
              <w:rPr>
                <w:rFonts w:ascii="微软雅黑" w:eastAsia="微软雅黑" w:hAnsi="微软雅黑" w:cstheme="minorBidi"/>
                <w:color w:val="000000"/>
                <w:sz w:val="21"/>
                <w:szCs w:val="21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4D3A81" w:rsidRDefault="00BF0677">
            <w:pPr>
              <w:ind w:firstLine="420"/>
              <w:rPr>
                <w:rFonts w:ascii="微软雅黑" w:eastAsia="微软雅黑" w:hAnsi="微软雅黑" w:cstheme="minorBidi"/>
                <w:color w:val="000000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 w:val="21"/>
                <w:szCs w:val="21"/>
              </w:rPr>
              <w:t>作</w:t>
            </w:r>
            <w:r>
              <w:rPr>
                <w:rFonts w:ascii="微软雅黑" w:eastAsia="微软雅黑" w:hAnsi="微软雅黑"/>
                <w:color w:val="000000"/>
                <w:sz w:val="21"/>
                <w:szCs w:val="21"/>
              </w:rPr>
              <w:t xml:space="preserve">    </w:t>
            </w:r>
            <w:r>
              <w:rPr>
                <w:rFonts w:ascii="微软雅黑" w:eastAsia="微软雅黑" w:hAnsi="微软雅黑" w:hint="eastAsia"/>
                <w:color w:val="000000"/>
                <w:sz w:val="21"/>
                <w:szCs w:val="21"/>
              </w:rPr>
              <w:t>者：</w:t>
            </w:r>
          </w:p>
        </w:tc>
        <w:tc>
          <w:tcPr>
            <w:tcW w:w="4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3A81" w:rsidRDefault="00BF0677">
            <w:pPr>
              <w:ind w:firstLine="420"/>
              <w:rPr>
                <w:rFonts w:ascii="微软雅黑" w:eastAsia="微软雅黑" w:hAnsi="微软雅黑" w:cstheme="minorBidi"/>
                <w:color w:val="000000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 w:val="21"/>
                <w:szCs w:val="21"/>
              </w:rPr>
              <w:t>刘金梁</w:t>
            </w:r>
          </w:p>
        </w:tc>
      </w:tr>
      <w:tr w:rsidR="004D3A81">
        <w:trPr>
          <w:cantSplit/>
        </w:trPr>
        <w:tc>
          <w:tcPr>
            <w:tcW w:w="23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3A81" w:rsidRDefault="004D3A81">
            <w:pPr>
              <w:widowControl/>
              <w:ind w:firstLine="420"/>
              <w:jc w:val="left"/>
              <w:rPr>
                <w:rFonts w:ascii="微软雅黑" w:eastAsia="微软雅黑" w:hAnsi="微软雅黑" w:cstheme="minorBidi"/>
                <w:color w:val="000000"/>
                <w:sz w:val="21"/>
                <w:szCs w:val="21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4D3A81" w:rsidRDefault="00BF0677">
            <w:pPr>
              <w:ind w:firstLine="420"/>
              <w:rPr>
                <w:rFonts w:ascii="微软雅黑" w:eastAsia="微软雅黑" w:hAnsi="微软雅黑" w:cstheme="minorBidi"/>
                <w:color w:val="000000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 w:val="21"/>
                <w:szCs w:val="21"/>
              </w:rPr>
              <w:t>完成日期：</w:t>
            </w:r>
          </w:p>
        </w:tc>
        <w:tc>
          <w:tcPr>
            <w:tcW w:w="4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3A81" w:rsidRDefault="00BF0677">
            <w:pPr>
              <w:ind w:firstLine="420"/>
              <w:rPr>
                <w:rFonts w:ascii="微软雅黑" w:eastAsia="微软雅黑" w:hAnsi="微软雅黑" w:cstheme="minorBidi"/>
                <w:color w:val="000000"/>
                <w:sz w:val="21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1"/>
                <w:szCs w:val="21"/>
              </w:rPr>
              <w:t>2017-08-0</w:t>
            </w:r>
            <w:r>
              <w:rPr>
                <w:rFonts w:ascii="微软雅黑" w:eastAsia="微软雅黑" w:hAnsi="微软雅黑" w:hint="eastAsia"/>
                <w:color w:val="000000"/>
                <w:sz w:val="21"/>
                <w:szCs w:val="21"/>
              </w:rPr>
              <w:t>7</w:t>
            </w:r>
          </w:p>
        </w:tc>
      </w:tr>
    </w:tbl>
    <w:p w:rsidR="004D3A81" w:rsidRDefault="004D3A81">
      <w:pPr>
        <w:widowControl/>
        <w:ind w:firstLineChars="0" w:firstLine="0"/>
        <w:jc w:val="left"/>
        <w:rPr>
          <w:rFonts w:ascii="微软雅黑" w:eastAsia="微软雅黑" w:hAnsi="微软雅黑" w:cs="微软雅黑"/>
          <w:kern w:val="0"/>
          <w:sz w:val="20"/>
          <w:szCs w:val="20"/>
        </w:rPr>
      </w:pPr>
    </w:p>
    <w:p w:rsidR="004D3A81" w:rsidRDefault="00BF0677">
      <w:pPr>
        <w:ind w:firstLine="480"/>
        <w:rPr>
          <w:rFonts w:ascii="仿宋" w:hAnsi="仿宋"/>
        </w:rPr>
      </w:pPr>
      <w:r>
        <w:rPr>
          <w:rFonts w:ascii="仿宋" w:hAnsi="仿宋"/>
        </w:rPr>
        <w:br w:type="page"/>
      </w:r>
    </w:p>
    <w:p w:rsidR="004D3A81" w:rsidRDefault="00BF0677">
      <w:pPr>
        <w:pStyle w:val="2"/>
        <w:numPr>
          <w:ilvl w:val="0"/>
          <w:numId w:val="0"/>
        </w:numPr>
        <w:ind w:left="1331"/>
      </w:pPr>
      <w:bookmarkStart w:id="0" w:name="_Toc3071"/>
      <w:bookmarkStart w:id="1" w:name="_Toc18063"/>
      <w:r>
        <w:rPr>
          <w:rFonts w:hint="eastAsia"/>
        </w:rPr>
        <w:lastRenderedPageBreak/>
        <w:t>文档目录</w:t>
      </w:r>
      <w:bookmarkEnd w:id="0"/>
      <w:bookmarkEnd w:id="1"/>
    </w:p>
    <w:p w:rsidR="004D3A81" w:rsidRDefault="00BF0677" w:rsidP="00143E36">
      <w:pPr>
        <w:pStyle w:val="21"/>
        <w:tabs>
          <w:tab w:val="right" w:leader="dot" w:pos="8306"/>
        </w:tabs>
        <w:ind w:firstLine="640"/>
      </w:pP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 xml:space="preserve">TOC \o "1-3" \h \u </w:instrText>
      </w:r>
      <w:r>
        <w:rPr>
          <w:sz w:val="32"/>
          <w:szCs w:val="32"/>
        </w:rPr>
        <w:fldChar w:fldCharType="separate"/>
      </w:r>
      <w:hyperlink w:anchor="_Toc3071" w:history="1">
        <w:r>
          <w:rPr>
            <w:rFonts w:hint="eastAsia"/>
          </w:rPr>
          <w:t>文档目录</w:t>
        </w:r>
        <w:r>
          <w:tab/>
        </w:r>
        <w:r>
          <w:fldChar w:fldCharType="begin"/>
        </w:r>
        <w:r>
          <w:instrText xml:space="preserve"> PAGEREF _Toc3071 </w:instrText>
        </w:r>
        <w:r>
          <w:fldChar w:fldCharType="separate"/>
        </w:r>
        <w:r>
          <w:t>3</w:t>
        </w:r>
        <w:r>
          <w:fldChar w:fldCharType="end"/>
        </w:r>
      </w:hyperlink>
    </w:p>
    <w:p w:rsidR="004D3A81" w:rsidRDefault="00BF0677" w:rsidP="00143E36">
      <w:pPr>
        <w:pStyle w:val="21"/>
        <w:tabs>
          <w:tab w:val="right" w:leader="dot" w:pos="8306"/>
        </w:tabs>
        <w:ind w:firstLine="400"/>
      </w:pPr>
      <w:hyperlink w:anchor="_Toc11947" w:history="1">
        <w:r>
          <w:t xml:space="preserve">1 </w:t>
        </w:r>
        <w:r>
          <w:rPr>
            <w:rFonts w:hint="eastAsia"/>
          </w:rPr>
          <w:t>引言</w:t>
        </w:r>
        <w:r>
          <w:tab/>
        </w:r>
        <w:r>
          <w:fldChar w:fldCharType="begin"/>
        </w:r>
        <w:r>
          <w:instrText xml:space="preserve"> PAGEREF _Toc11947 </w:instrText>
        </w:r>
        <w:r>
          <w:fldChar w:fldCharType="separate"/>
        </w:r>
        <w:r>
          <w:t>4</w:t>
        </w:r>
        <w:r>
          <w:fldChar w:fldCharType="end"/>
        </w:r>
      </w:hyperlink>
    </w:p>
    <w:p w:rsidR="004D3A81" w:rsidRDefault="00BF0677" w:rsidP="00143E36">
      <w:pPr>
        <w:pStyle w:val="31"/>
        <w:tabs>
          <w:tab w:val="right" w:leader="dot" w:pos="8306"/>
        </w:tabs>
        <w:ind w:firstLine="400"/>
      </w:pPr>
      <w:hyperlink w:anchor="_Toc25066" w:history="1">
        <w:r>
          <w:t xml:space="preserve">1.2 </w:t>
        </w:r>
        <w:r>
          <w:rPr>
            <w:rFonts w:hint="eastAsia"/>
          </w:rPr>
          <w:t>文档约定</w:t>
        </w:r>
        <w:r>
          <w:tab/>
        </w:r>
        <w:r>
          <w:fldChar w:fldCharType="begin"/>
        </w:r>
        <w:r>
          <w:instrText xml:space="preserve"> PAGEREF _Toc25066 </w:instrText>
        </w:r>
        <w:r>
          <w:fldChar w:fldCharType="separate"/>
        </w:r>
        <w:r>
          <w:t>4</w:t>
        </w:r>
        <w:r>
          <w:fldChar w:fldCharType="end"/>
        </w:r>
      </w:hyperlink>
    </w:p>
    <w:p w:rsidR="004D3A81" w:rsidRDefault="00BF0677" w:rsidP="00143E36">
      <w:pPr>
        <w:pStyle w:val="31"/>
        <w:tabs>
          <w:tab w:val="right" w:leader="dot" w:pos="8306"/>
        </w:tabs>
        <w:ind w:firstLine="400"/>
      </w:pPr>
      <w:hyperlink w:anchor="_Toc17681" w:history="1">
        <w:r>
          <w:t>1.</w:t>
        </w:r>
        <w:r>
          <w:rPr>
            <w:rFonts w:hint="eastAsia"/>
          </w:rPr>
          <w:t>3</w:t>
        </w:r>
        <w:r>
          <w:t xml:space="preserve"> </w:t>
        </w:r>
        <w:r>
          <w:rPr>
            <w:rFonts w:hint="eastAsia"/>
          </w:rPr>
          <w:t>项目背景</w:t>
        </w:r>
        <w:r>
          <w:tab/>
        </w:r>
        <w:r>
          <w:fldChar w:fldCharType="begin"/>
        </w:r>
        <w:r>
          <w:instrText xml:space="preserve"> PAGEREF _Toc17681 </w:instrText>
        </w:r>
        <w:r>
          <w:fldChar w:fldCharType="separate"/>
        </w:r>
        <w:r>
          <w:t>4</w:t>
        </w:r>
        <w:r>
          <w:fldChar w:fldCharType="end"/>
        </w:r>
      </w:hyperlink>
    </w:p>
    <w:p w:rsidR="004D3A81" w:rsidRDefault="00BF0677" w:rsidP="00143E36">
      <w:pPr>
        <w:pStyle w:val="31"/>
        <w:tabs>
          <w:tab w:val="right" w:leader="dot" w:pos="8306"/>
        </w:tabs>
        <w:ind w:firstLine="400"/>
      </w:pPr>
      <w:hyperlink w:anchor="_Toc30944" w:history="1">
        <w:r>
          <w:t>1.</w:t>
        </w:r>
        <w:r>
          <w:rPr>
            <w:rFonts w:hint="eastAsia"/>
          </w:rPr>
          <w:t>4</w:t>
        </w:r>
        <w:r>
          <w:t xml:space="preserve"> </w:t>
        </w:r>
        <w:r>
          <w:rPr>
            <w:rFonts w:hint="eastAsia"/>
          </w:rPr>
          <w:t>项目范围</w:t>
        </w:r>
        <w:r>
          <w:tab/>
        </w:r>
        <w:r>
          <w:fldChar w:fldCharType="begin"/>
        </w:r>
        <w:r>
          <w:instrText xml:space="preserve"> PAGEREF _Toc30944 </w:instrText>
        </w:r>
        <w:r>
          <w:fldChar w:fldCharType="separate"/>
        </w:r>
        <w:r>
          <w:t>4</w:t>
        </w:r>
        <w:r>
          <w:fldChar w:fldCharType="end"/>
        </w:r>
      </w:hyperlink>
    </w:p>
    <w:p w:rsidR="004D3A81" w:rsidRDefault="00BF0677" w:rsidP="00143E36">
      <w:pPr>
        <w:pStyle w:val="21"/>
        <w:tabs>
          <w:tab w:val="right" w:leader="dot" w:pos="8306"/>
        </w:tabs>
        <w:ind w:firstLine="400"/>
      </w:pPr>
      <w:hyperlink w:anchor="_Toc2523" w:history="1">
        <w:r>
          <w:t xml:space="preserve">2 </w:t>
        </w:r>
        <w:r>
          <w:rPr>
            <w:rFonts w:hint="eastAsia"/>
          </w:rPr>
          <w:t>系统概述</w:t>
        </w:r>
        <w:r>
          <w:tab/>
        </w:r>
        <w:r>
          <w:fldChar w:fldCharType="begin"/>
        </w:r>
        <w:r>
          <w:instrText xml:space="preserve"> PAGEREF _Toc2523 </w:instrText>
        </w:r>
        <w:r>
          <w:fldChar w:fldCharType="separate"/>
        </w:r>
        <w:r>
          <w:t>5</w:t>
        </w:r>
        <w:r>
          <w:fldChar w:fldCharType="end"/>
        </w:r>
      </w:hyperlink>
    </w:p>
    <w:p w:rsidR="004D3A81" w:rsidRDefault="00BF0677" w:rsidP="00143E36">
      <w:pPr>
        <w:pStyle w:val="31"/>
        <w:tabs>
          <w:tab w:val="right" w:leader="dot" w:pos="8306"/>
        </w:tabs>
        <w:ind w:firstLine="400"/>
      </w:pPr>
      <w:hyperlink w:anchor="_Toc17703" w:history="1">
        <w:r>
          <w:t xml:space="preserve">2.1 </w:t>
        </w:r>
        <w:r>
          <w:rPr>
            <w:rFonts w:hint="eastAsia"/>
          </w:rPr>
          <w:t>整体流程概述</w:t>
        </w:r>
        <w:r>
          <w:tab/>
        </w:r>
        <w:r>
          <w:fldChar w:fldCharType="begin"/>
        </w:r>
        <w:r>
          <w:instrText xml:space="preserve"> PAGEREF _Toc17703 </w:instrText>
        </w:r>
        <w:r>
          <w:fldChar w:fldCharType="separate"/>
        </w:r>
        <w:r>
          <w:t>5</w:t>
        </w:r>
        <w:r>
          <w:fldChar w:fldCharType="end"/>
        </w:r>
      </w:hyperlink>
    </w:p>
    <w:p w:rsidR="004D3A81" w:rsidRDefault="00BF0677" w:rsidP="00143E36">
      <w:pPr>
        <w:pStyle w:val="31"/>
        <w:tabs>
          <w:tab w:val="right" w:leader="dot" w:pos="8306"/>
        </w:tabs>
        <w:ind w:firstLine="400"/>
      </w:pPr>
      <w:hyperlink w:anchor="_Toc11834" w:history="1">
        <w:r>
          <w:t>2.2</w:t>
        </w:r>
        <w:r>
          <w:rPr>
            <w:rFonts w:hint="eastAsia"/>
          </w:rPr>
          <w:t>实训项目</w:t>
        </w:r>
        <w:r>
          <w:rPr>
            <w:rFonts w:hint="eastAsia"/>
          </w:rPr>
          <w:t>-</w:t>
        </w:r>
        <w:r>
          <w:rPr>
            <w:rFonts w:hint="eastAsia"/>
          </w:rPr>
          <w:t>详看各个系统需求说明书</w:t>
        </w:r>
        <w:r>
          <w:tab/>
        </w:r>
        <w:r>
          <w:fldChar w:fldCharType="begin"/>
        </w:r>
        <w:r>
          <w:instrText xml:space="preserve"> PAGEREF _Toc11834 </w:instrText>
        </w:r>
        <w:r>
          <w:fldChar w:fldCharType="separate"/>
        </w:r>
        <w:r>
          <w:t>6</w:t>
        </w:r>
        <w:r>
          <w:fldChar w:fldCharType="end"/>
        </w:r>
      </w:hyperlink>
    </w:p>
    <w:p w:rsidR="004D3A81" w:rsidRDefault="00BF0677" w:rsidP="00143E36">
      <w:pPr>
        <w:pStyle w:val="21"/>
        <w:tabs>
          <w:tab w:val="right" w:leader="dot" w:pos="8306"/>
        </w:tabs>
        <w:ind w:firstLine="400"/>
      </w:pPr>
      <w:hyperlink w:anchor="_Toc12556" w:history="1">
        <w:r>
          <w:rPr>
            <w:rFonts w:hint="eastAsia"/>
          </w:rPr>
          <w:t xml:space="preserve">3 </w:t>
        </w:r>
        <w:r>
          <w:rPr>
            <w:rFonts w:hint="eastAsia"/>
          </w:rPr>
          <w:t>实训项目</w:t>
        </w:r>
        <w:r>
          <w:tab/>
        </w:r>
        <w:r>
          <w:fldChar w:fldCharType="begin"/>
        </w:r>
        <w:r>
          <w:instrText xml:space="preserve"> PAGEREF _Toc12556 </w:instrText>
        </w:r>
        <w:r>
          <w:fldChar w:fldCharType="separate"/>
        </w:r>
        <w:r>
          <w:t>7</w:t>
        </w:r>
        <w:r>
          <w:fldChar w:fldCharType="end"/>
        </w:r>
      </w:hyperlink>
    </w:p>
    <w:p w:rsidR="004D3A81" w:rsidRDefault="00BF0677" w:rsidP="00143E36">
      <w:pPr>
        <w:pStyle w:val="31"/>
        <w:tabs>
          <w:tab w:val="right" w:leader="dot" w:pos="8306"/>
        </w:tabs>
        <w:ind w:firstLine="400"/>
      </w:pPr>
      <w:hyperlink w:anchor="_Toc421" w:history="1">
        <w:r>
          <w:rPr>
            <w:rFonts w:hint="eastAsia"/>
          </w:rPr>
          <w:t>3.1</w:t>
        </w:r>
        <w:r>
          <w:rPr>
            <w:rFonts w:hint="eastAsia"/>
          </w:rPr>
          <w:t xml:space="preserve">  </w:t>
        </w:r>
        <w:r>
          <w:rPr>
            <w:rFonts w:hint="eastAsia"/>
          </w:rPr>
          <w:t>项目启动</w:t>
        </w:r>
        <w:r>
          <w:tab/>
        </w:r>
        <w:r>
          <w:fldChar w:fldCharType="begin"/>
        </w:r>
        <w:r>
          <w:instrText xml:space="preserve"> PAGEREF _Toc421 </w:instrText>
        </w:r>
        <w:r>
          <w:fldChar w:fldCharType="separate"/>
        </w:r>
        <w:r>
          <w:t>7</w:t>
        </w:r>
        <w:r>
          <w:fldChar w:fldCharType="end"/>
        </w:r>
      </w:hyperlink>
    </w:p>
    <w:p w:rsidR="004D3A81" w:rsidRDefault="00BF0677" w:rsidP="00143E36">
      <w:pPr>
        <w:pStyle w:val="31"/>
        <w:tabs>
          <w:tab w:val="right" w:leader="dot" w:pos="8306"/>
        </w:tabs>
        <w:ind w:firstLine="400"/>
      </w:pPr>
      <w:hyperlink w:anchor="_Toc2845" w:history="1">
        <w:r>
          <w:rPr>
            <w:rFonts w:hint="eastAsia"/>
          </w:rPr>
          <w:t>3</w:t>
        </w:r>
        <w:r>
          <w:t xml:space="preserve">.2 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项目实训开发</w:t>
        </w:r>
        <w:r>
          <w:tab/>
        </w:r>
        <w:r>
          <w:fldChar w:fldCharType="begin"/>
        </w:r>
        <w:r>
          <w:instrText xml:space="preserve"> PAGEREF _Toc2845 </w:instrText>
        </w:r>
        <w:r>
          <w:fldChar w:fldCharType="separate"/>
        </w:r>
        <w:r>
          <w:t>7</w:t>
        </w:r>
        <w:r>
          <w:fldChar w:fldCharType="end"/>
        </w:r>
      </w:hyperlink>
    </w:p>
    <w:p w:rsidR="004D3A81" w:rsidRDefault="00BF0677" w:rsidP="00143E36">
      <w:pPr>
        <w:pStyle w:val="31"/>
        <w:tabs>
          <w:tab w:val="right" w:leader="dot" w:pos="8306"/>
        </w:tabs>
        <w:ind w:firstLine="400"/>
      </w:pPr>
      <w:hyperlink w:anchor="_Toc10652" w:history="1">
        <w:r>
          <w:rPr>
            <w:rFonts w:hint="eastAsia"/>
          </w:rPr>
          <w:t xml:space="preserve">3.4 </w:t>
        </w:r>
        <w:r>
          <w:rPr>
            <w:rFonts w:hint="eastAsia"/>
          </w:rPr>
          <w:t>项目实训成果会</w:t>
        </w:r>
        <w:r>
          <w:tab/>
        </w:r>
        <w:r>
          <w:fldChar w:fldCharType="begin"/>
        </w:r>
        <w:r>
          <w:instrText xml:space="preserve"> PAGEREF _Toc10652 </w:instrText>
        </w:r>
        <w:r>
          <w:fldChar w:fldCharType="separate"/>
        </w:r>
        <w:r>
          <w:t>7</w:t>
        </w:r>
        <w:r>
          <w:fldChar w:fldCharType="end"/>
        </w:r>
      </w:hyperlink>
    </w:p>
    <w:p w:rsidR="004D3A81" w:rsidRDefault="00BF0677" w:rsidP="00143E36">
      <w:pPr>
        <w:pStyle w:val="11"/>
        <w:tabs>
          <w:tab w:val="left" w:pos="1200"/>
          <w:tab w:val="right" w:leader="dot" w:pos="8296"/>
        </w:tabs>
        <w:ind w:firstLine="402"/>
      </w:pPr>
      <w:r>
        <w:rPr>
          <w:szCs w:val="32"/>
        </w:rPr>
        <w:fldChar w:fldCharType="end"/>
      </w:r>
      <w:r>
        <w:rPr>
          <w:rFonts w:ascii="仿宋" w:hAnsi="仿宋"/>
        </w:rPr>
        <w:t xml:space="preserve"> </w:t>
      </w:r>
    </w:p>
    <w:p w:rsidR="004D3A81" w:rsidRDefault="00BF0677">
      <w:pPr>
        <w:ind w:firstLine="480"/>
      </w:pPr>
      <w:r>
        <w:br w:type="page"/>
      </w:r>
    </w:p>
    <w:p w:rsidR="004D3A81" w:rsidRDefault="00BF0677">
      <w:pPr>
        <w:pStyle w:val="2"/>
        <w:numPr>
          <w:ilvl w:val="0"/>
          <w:numId w:val="0"/>
        </w:numPr>
        <w:ind w:left="1331"/>
      </w:pPr>
      <w:bookmarkStart w:id="2" w:name="_Toc7858"/>
      <w:bookmarkStart w:id="3" w:name="_Toc11947"/>
      <w:r>
        <w:lastRenderedPageBreak/>
        <w:t xml:space="preserve">1 </w:t>
      </w:r>
      <w:r>
        <w:rPr>
          <w:rFonts w:hint="eastAsia"/>
        </w:rPr>
        <w:t>引言</w:t>
      </w:r>
      <w:bookmarkEnd w:id="2"/>
      <w:bookmarkEnd w:id="3"/>
    </w:p>
    <w:p w:rsidR="004D3A81" w:rsidRDefault="00BF0677">
      <w:pPr>
        <w:pStyle w:val="3"/>
        <w:numPr>
          <w:ilvl w:val="0"/>
          <w:numId w:val="0"/>
        </w:numPr>
        <w:ind w:left="420"/>
      </w:pPr>
      <w:bookmarkStart w:id="4" w:name="_Toc23563"/>
      <w:bookmarkStart w:id="5" w:name="_Toc25066"/>
      <w:r>
        <w:t xml:space="preserve">1.2 </w:t>
      </w:r>
      <w:r>
        <w:rPr>
          <w:rFonts w:hint="eastAsia"/>
        </w:rPr>
        <w:t>文档约定</w:t>
      </w:r>
      <w:bookmarkEnd w:id="4"/>
      <w:bookmarkEnd w:id="5"/>
    </w:p>
    <w:p w:rsidR="004D3A81" w:rsidRDefault="00BF0677">
      <w:pPr>
        <w:ind w:firstLine="480"/>
        <w:rPr>
          <w:szCs w:val="21"/>
        </w:rPr>
      </w:pPr>
      <w:r>
        <w:rPr>
          <w:rFonts w:hint="eastAsia"/>
          <w:szCs w:val="21"/>
        </w:rPr>
        <w:t>本需求规格说明书的主要内容有：介绍产品的背景，概述产品的功能需求、环境需求、性能需求、平台角色等内容。</w:t>
      </w:r>
    </w:p>
    <w:p w:rsidR="004D3A81" w:rsidRDefault="00BF0677">
      <w:pPr>
        <w:pStyle w:val="3"/>
        <w:numPr>
          <w:ilvl w:val="0"/>
          <w:numId w:val="0"/>
        </w:numPr>
        <w:ind w:left="420"/>
        <w:rPr>
          <w:szCs w:val="24"/>
        </w:rPr>
      </w:pPr>
      <w:bookmarkStart w:id="6" w:name="_Toc17681"/>
      <w:bookmarkStart w:id="7" w:name="_Toc24887"/>
      <w:r>
        <w:t>1.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项目背景</w:t>
      </w:r>
      <w:bookmarkEnd w:id="6"/>
      <w:bookmarkEnd w:id="7"/>
    </w:p>
    <w:p w:rsidR="004D3A81" w:rsidRDefault="00BF0677">
      <w:pPr>
        <w:ind w:firstLine="480"/>
        <w:rPr>
          <w:iCs/>
          <w:color w:val="000000"/>
          <w:szCs w:val="21"/>
        </w:rPr>
      </w:pPr>
      <w:r>
        <w:rPr>
          <w:rFonts w:hint="eastAsia"/>
          <w:iCs/>
          <w:color w:val="000000"/>
          <w:szCs w:val="21"/>
        </w:rPr>
        <w:t>由于我司项目开发资源非常契合贵校信息技术学院的实</w:t>
      </w:r>
      <w:proofErr w:type="gramStart"/>
      <w:r>
        <w:rPr>
          <w:rFonts w:hint="eastAsia"/>
          <w:iCs/>
          <w:color w:val="000000"/>
          <w:szCs w:val="21"/>
        </w:rPr>
        <w:t>训项目</w:t>
      </w:r>
      <w:proofErr w:type="gramEnd"/>
      <w:r>
        <w:rPr>
          <w:rFonts w:hint="eastAsia"/>
          <w:iCs/>
          <w:color w:val="000000"/>
          <w:szCs w:val="21"/>
        </w:rPr>
        <w:t>开展，于是双方达成协议开展资源共享，我方提供实训项目，并提供项目必要的资金报销，更会将优秀的作品进行评比，给予更丰厚的奖励，让贵校学生很好体验实际市场的业务需要，同时希望贵校有好的学生资源，我司将</w:t>
      </w:r>
      <w:proofErr w:type="gramStart"/>
      <w:r>
        <w:rPr>
          <w:rFonts w:hint="eastAsia"/>
          <w:iCs/>
          <w:color w:val="000000"/>
          <w:szCs w:val="21"/>
        </w:rPr>
        <w:t>提供优益的</w:t>
      </w:r>
      <w:proofErr w:type="gramEnd"/>
      <w:r>
        <w:rPr>
          <w:rFonts w:hint="eastAsia"/>
          <w:iCs/>
          <w:color w:val="000000"/>
          <w:szCs w:val="21"/>
        </w:rPr>
        <w:t>实习机会，达成双赢。</w:t>
      </w:r>
    </w:p>
    <w:p w:rsidR="004D3A81" w:rsidRDefault="00BF0677">
      <w:pPr>
        <w:pStyle w:val="3"/>
        <w:numPr>
          <w:ilvl w:val="0"/>
          <w:numId w:val="0"/>
        </w:numPr>
        <w:ind w:left="420"/>
      </w:pPr>
      <w:bookmarkStart w:id="8" w:name="_Toc175"/>
      <w:bookmarkStart w:id="9" w:name="_Toc30944"/>
      <w:r>
        <w:t>1.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项目范围</w:t>
      </w:r>
      <w:bookmarkEnd w:id="8"/>
      <w:bookmarkEnd w:id="9"/>
    </w:p>
    <w:p w:rsidR="004D3A81" w:rsidRDefault="00BF0677">
      <w:pPr>
        <w:widowControl/>
        <w:ind w:firstLine="480"/>
        <w:jc w:val="left"/>
      </w:pPr>
      <w:proofErr w:type="gramStart"/>
      <w:r>
        <w:rPr>
          <w:rFonts w:hint="eastAsia"/>
        </w:rPr>
        <w:t>广轻小马</w:t>
      </w:r>
      <w:proofErr w:type="gramEnd"/>
      <w:r>
        <w:rPr>
          <w:rFonts w:hint="eastAsia"/>
        </w:rPr>
        <w:t>实训课程的实施、评比。</w:t>
      </w:r>
    </w:p>
    <w:p w:rsidR="004D3A81" w:rsidRDefault="00BF0677">
      <w:pPr>
        <w:widowControl/>
        <w:spacing w:line="240" w:lineRule="auto"/>
        <w:ind w:firstLineChars="0" w:firstLine="0"/>
        <w:jc w:val="left"/>
        <w:rPr>
          <w:rFonts w:ascii="Arial" w:eastAsia="黑体" w:hAnsi="Arial"/>
          <w:b/>
          <w:bCs/>
          <w:sz w:val="32"/>
          <w:szCs w:val="32"/>
        </w:rPr>
      </w:pPr>
      <w:bookmarkStart w:id="10" w:name="_Toc27353"/>
      <w:r>
        <w:br w:type="page"/>
      </w:r>
    </w:p>
    <w:p w:rsidR="004D3A81" w:rsidRDefault="00BF0677">
      <w:pPr>
        <w:pStyle w:val="2"/>
        <w:numPr>
          <w:ilvl w:val="0"/>
          <w:numId w:val="0"/>
        </w:numPr>
        <w:ind w:left="851"/>
      </w:pPr>
      <w:bookmarkStart w:id="11" w:name="_Toc2523"/>
      <w:r>
        <w:lastRenderedPageBreak/>
        <w:t xml:space="preserve">2 </w:t>
      </w:r>
      <w:bookmarkEnd w:id="10"/>
      <w:r>
        <w:rPr>
          <w:rFonts w:hint="eastAsia"/>
        </w:rPr>
        <w:t>系统概述</w:t>
      </w:r>
      <w:bookmarkEnd w:id="11"/>
    </w:p>
    <w:p w:rsidR="004D3A81" w:rsidRDefault="00BF0677">
      <w:pPr>
        <w:pStyle w:val="3"/>
        <w:numPr>
          <w:ilvl w:val="0"/>
          <w:numId w:val="0"/>
        </w:numPr>
        <w:ind w:left="420"/>
      </w:pPr>
      <w:bookmarkStart w:id="12" w:name="_Toc22964"/>
      <w:bookmarkStart w:id="13" w:name="_Toc17703"/>
      <w:r>
        <w:t xml:space="preserve">2.1 </w:t>
      </w:r>
      <w:r>
        <w:rPr>
          <w:rFonts w:hint="eastAsia"/>
        </w:rPr>
        <w:t>整体流程</w:t>
      </w:r>
      <w:bookmarkEnd w:id="12"/>
      <w:r>
        <w:rPr>
          <w:rFonts w:hint="eastAsia"/>
        </w:rPr>
        <w:t>概述</w:t>
      </w:r>
      <w:bookmarkEnd w:id="13"/>
    </w:p>
    <w:p w:rsidR="004D3A81" w:rsidRDefault="00BF0677">
      <w:pPr>
        <w:ind w:firstLine="480"/>
      </w:pPr>
      <w:r>
        <w:rPr>
          <w:rFonts w:hint="eastAsia"/>
          <w:noProof/>
        </w:rPr>
        <w:drawing>
          <wp:inline distT="0" distB="0" distL="114300" distR="114300">
            <wp:extent cx="5814060" cy="3961765"/>
            <wp:effectExtent l="0" t="0" r="15240" b="635"/>
            <wp:docPr id="9" name="图片 9" descr="150234679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502346798(1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A81" w:rsidRDefault="004D3A81">
      <w:pPr>
        <w:widowControl/>
        <w:ind w:firstLine="480"/>
        <w:jc w:val="left"/>
      </w:pPr>
    </w:p>
    <w:p w:rsidR="004D3A81" w:rsidRDefault="004D3A81">
      <w:pPr>
        <w:ind w:firstLine="480"/>
      </w:pPr>
    </w:p>
    <w:p w:rsidR="004D3A81" w:rsidRDefault="004D3A81">
      <w:pPr>
        <w:ind w:firstLine="420"/>
        <w:rPr>
          <w:sz w:val="21"/>
        </w:rPr>
      </w:pPr>
    </w:p>
    <w:p w:rsidR="004D3A81" w:rsidRDefault="004D3A81">
      <w:pPr>
        <w:ind w:firstLine="480"/>
      </w:pPr>
    </w:p>
    <w:p w:rsidR="004D3A81" w:rsidRDefault="004D3A81">
      <w:pPr>
        <w:ind w:firstLine="480"/>
      </w:pPr>
    </w:p>
    <w:p w:rsidR="004D3A81" w:rsidRDefault="004D3A81">
      <w:pPr>
        <w:ind w:firstLine="480"/>
      </w:pPr>
    </w:p>
    <w:p w:rsidR="004D3A81" w:rsidRDefault="004D3A81">
      <w:pPr>
        <w:ind w:firstLine="480"/>
      </w:pPr>
    </w:p>
    <w:p w:rsidR="004D3A81" w:rsidRDefault="004D3A81">
      <w:pPr>
        <w:ind w:firstLine="480"/>
      </w:pPr>
    </w:p>
    <w:p w:rsidR="004D3A81" w:rsidRDefault="004D3A81">
      <w:pPr>
        <w:ind w:firstLine="480"/>
      </w:pPr>
    </w:p>
    <w:p w:rsidR="004D3A81" w:rsidRDefault="004D3A81">
      <w:pPr>
        <w:ind w:firstLine="480"/>
      </w:pPr>
    </w:p>
    <w:p w:rsidR="004D3A81" w:rsidRDefault="004D3A81">
      <w:pPr>
        <w:ind w:firstLine="480"/>
      </w:pPr>
    </w:p>
    <w:p w:rsidR="004D3A81" w:rsidRDefault="00BF0677">
      <w:pPr>
        <w:pStyle w:val="3"/>
        <w:numPr>
          <w:ilvl w:val="0"/>
          <w:numId w:val="0"/>
        </w:numPr>
        <w:ind w:left="420"/>
      </w:pPr>
      <w:bookmarkStart w:id="14" w:name="_Toc7569"/>
      <w:bookmarkStart w:id="15" w:name="_Toc11834"/>
      <w:r>
        <w:lastRenderedPageBreak/>
        <w:t>2.2</w:t>
      </w:r>
      <w:bookmarkEnd w:id="14"/>
      <w:r>
        <w:rPr>
          <w:rFonts w:hint="eastAsia"/>
        </w:rPr>
        <w:t>实</w:t>
      </w:r>
      <w:proofErr w:type="gramStart"/>
      <w:r>
        <w:rPr>
          <w:rFonts w:hint="eastAsia"/>
        </w:rPr>
        <w:t>训项目</w:t>
      </w:r>
      <w:proofErr w:type="gramEnd"/>
      <w:r>
        <w:rPr>
          <w:rFonts w:hint="eastAsia"/>
        </w:rPr>
        <w:t>-</w:t>
      </w:r>
      <w:r>
        <w:rPr>
          <w:rFonts w:hint="eastAsia"/>
        </w:rPr>
        <w:t>详看各个系统需求说明书</w:t>
      </w:r>
      <w:bookmarkEnd w:id="15"/>
    </w:p>
    <w:p w:rsidR="004D3A81" w:rsidRDefault="00BF0677">
      <w:pPr>
        <w:pStyle w:val="4"/>
        <w:numPr>
          <w:ilvl w:val="0"/>
          <w:numId w:val="4"/>
        </w:numPr>
        <w:tabs>
          <w:tab w:val="clear" w:pos="851"/>
        </w:tabs>
        <w:ind w:left="420" w:firstLine="420"/>
        <w:rPr>
          <w:rFonts w:eastAsia="仿宋"/>
        </w:rPr>
      </w:pPr>
      <w:r>
        <w:rPr>
          <w:rFonts w:hint="eastAsia"/>
        </w:rPr>
        <w:t>手机考试系统</w:t>
      </w:r>
    </w:p>
    <w:p w:rsidR="004D3A81" w:rsidRDefault="00BF0677">
      <w:pPr>
        <w:pStyle w:val="4"/>
        <w:numPr>
          <w:ilvl w:val="3"/>
          <w:numId w:val="0"/>
        </w:numPr>
        <w:tabs>
          <w:tab w:val="clear" w:pos="851"/>
        </w:tabs>
        <w:ind w:left="420" w:firstLine="420"/>
      </w:pPr>
      <w:r>
        <w:rPr>
          <w:rFonts w:hint="eastAsia"/>
        </w:rPr>
        <w:t>2.</w:t>
      </w:r>
      <w:r>
        <w:rPr>
          <w:rFonts w:hint="eastAsia"/>
        </w:rPr>
        <w:t>企业组织架构快速实施体系</w:t>
      </w:r>
    </w:p>
    <w:p w:rsidR="004D3A81" w:rsidRDefault="00BF0677">
      <w:pPr>
        <w:pStyle w:val="4"/>
        <w:numPr>
          <w:ilvl w:val="3"/>
          <w:numId w:val="0"/>
        </w:numPr>
        <w:tabs>
          <w:tab w:val="clear" w:pos="851"/>
        </w:tabs>
        <w:ind w:left="420" w:firstLine="420"/>
      </w:pPr>
      <w:r>
        <w:rPr>
          <w:rFonts w:hint="eastAsia"/>
        </w:rPr>
        <w:t>3.</w:t>
      </w:r>
      <w:r>
        <w:rPr>
          <w:rFonts w:hint="eastAsia"/>
        </w:rPr>
        <w:t>评分互动平台</w:t>
      </w:r>
    </w:p>
    <w:p w:rsidR="004D3A81" w:rsidRDefault="00BF0677">
      <w:pPr>
        <w:pStyle w:val="4"/>
        <w:numPr>
          <w:ilvl w:val="3"/>
          <w:numId w:val="0"/>
        </w:numPr>
        <w:tabs>
          <w:tab w:val="clear" w:pos="851"/>
        </w:tabs>
        <w:ind w:left="420" w:firstLine="420"/>
      </w:pPr>
      <w:r>
        <w:rPr>
          <w:rFonts w:hint="eastAsia"/>
        </w:rPr>
        <w:t>4.</w:t>
      </w:r>
      <w:r>
        <w:rPr>
          <w:rFonts w:hint="eastAsia"/>
        </w:rPr>
        <w:t>企业任务和项目管理协作系统</w:t>
      </w:r>
    </w:p>
    <w:p w:rsidR="004D3A81" w:rsidRDefault="00BF0677">
      <w:pPr>
        <w:pStyle w:val="4"/>
        <w:numPr>
          <w:ilvl w:val="3"/>
          <w:numId w:val="0"/>
        </w:numPr>
        <w:tabs>
          <w:tab w:val="clear" w:pos="851"/>
        </w:tabs>
        <w:ind w:left="420" w:firstLine="420"/>
      </w:pPr>
      <w:r>
        <w:rPr>
          <w:rFonts w:hint="eastAsia"/>
        </w:rPr>
        <w:t>5.</w:t>
      </w:r>
      <w:r>
        <w:rPr>
          <w:rFonts w:hint="eastAsia"/>
        </w:rPr>
        <w:t>二手交易市场管理平台</w:t>
      </w:r>
    </w:p>
    <w:p w:rsidR="004D3A81" w:rsidRDefault="00BF0677">
      <w:pPr>
        <w:pStyle w:val="4"/>
        <w:numPr>
          <w:ilvl w:val="3"/>
          <w:numId w:val="0"/>
        </w:numPr>
        <w:tabs>
          <w:tab w:val="clear" w:pos="851"/>
        </w:tabs>
        <w:ind w:left="420" w:firstLine="420"/>
      </w:pPr>
      <w:r>
        <w:rPr>
          <w:rFonts w:hint="eastAsia"/>
        </w:rPr>
        <w:t>6.</w:t>
      </w:r>
      <w:r>
        <w:rPr>
          <w:rFonts w:hint="eastAsia"/>
        </w:rPr>
        <w:t>微考勤系统</w:t>
      </w:r>
    </w:p>
    <w:p w:rsidR="004D3A81" w:rsidRDefault="004D3A81" w:rsidP="00143E36">
      <w:pPr>
        <w:ind w:firstLine="480"/>
      </w:pPr>
    </w:p>
    <w:p w:rsidR="004D3A81" w:rsidRDefault="004D3A81" w:rsidP="00143E36">
      <w:pPr>
        <w:ind w:firstLine="480"/>
      </w:pPr>
    </w:p>
    <w:p w:rsidR="004D3A81" w:rsidRDefault="004D3A81" w:rsidP="00143E36">
      <w:pPr>
        <w:ind w:firstLine="480"/>
      </w:pPr>
    </w:p>
    <w:p w:rsidR="004D3A81" w:rsidRDefault="004D3A81" w:rsidP="00143E36">
      <w:pPr>
        <w:ind w:firstLine="480"/>
      </w:pPr>
    </w:p>
    <w:p w:rsidR="004D3A81" w:rsidRDefault="004D3A81" w:rsidP="00143E36">
      <w:pPr>
        <w:ind w:firstLine="480"/>
      </w:pPr>
    </w:p>
    <w:p w:rsidR="004D3A81" w:rsidRDefault="004D3A81" w:rsidP="00143E36">
      <w:pPr>
        <w:ind w:firstLine="480"/>
      </w:pPr>
    </w:p>
    <w:p w:rsidR="004D3A81" w:rsidRDefault="004D3A81" w:rsidP="00143E36">
      <w:pPr>
        <w:ind w:firstLine="480"/>
      </w:pPr>
    </w:p>
    <w:p w:rsidR="004D3A81" w:rsidRDefault="004D3A81">
      <w:pPr>
        <w:widowControl/>
        <w:spacing w:line="240" w:lineRule="auto"/>
        <w:ind w:firstLineChars="0" w:firstLine="0"/>
        <w:jc w:val="left"/>
        <w:rPr>
          <w:rFonts w:ascii="Arial" w:eastAsia="黑体" w:hAnsi="Arial"/>
          <w:b/>
          <w:bCs/>
          <w:sz w:val="32"/>
          <w:szCs w:val="32"/>
        </w:rPr>
      </w:pPr>
    </w:p>
    <w:p w:rsidR="004D3A81" w:rsidRDefault="004D3A81">
      <w:pPr>
        <w:widowControl/>
        <w:spacing w:line="240" w:lineRule="auto"/>
        <w:ind w:firstLineChars="0" w:firstLine="0"/>
        <w:jc w:val="left"/>
        <w:rPr>
          <w:rFonts w:ascii="Arial" w:eastAsia="黑体" w:hAnsi="Arial"/>
          <w:b/>
          <w:bCs/>
          <w:sz w:val="32"/>
          <w:szCs w:val="32"/>
        </w:rPr>
      </w:pPr>
    </w:p>
    <w:p w:rsidR="004D3A81" w:rsidRDefault="004D3A81">
      <w:pPr>
        <w:widowControl/>
        <w:spacing w:line="240" w:lineRule="auto"/>
        <w:ind w:firstLineChars="0" w:firstLine="0"/>
        <w:jc w:val="left"/>
        <w:rPr>
          <w:rFonts w:ascii="Arial" w:eastAsia="黑体" w:hAnsi="Arial"/>
          <w:b/>
          <w:bCs/>
          <w:sz w:val="32"/>
          <w:szCs w:val="32"/>
        </w:rPr>
      </w:pPr>
    </w:p>
    <w:p w:rsidR="004D3A81" w:rsidRDefault="00BF0677">
      <w:pPr>
        <w:pStyle w:val="2"/>
        <w:numPr>
          <w:ilvl w:val="0"/>
          <w:numId w:val="0"/>
        </w:numPr>
      </w:pPr>
      <w:bookmarkStart w:id="16" w:name="_Toc12556"/>
      <w:r>
        <w:rPr>
          <w:rFonts w:hint="eastAsia"/>
        </w:rPr>
        <w:lastRenderedPageBreak/>
        <w:t xml:space="preserve">3 </w:t>
      </w:r>
      <w:r>
        <w:rPr>
          <w:rFonts w:hint="eastAsia"/>
        </w:rPr>
        <w:t>实训项目</w:t>
      </w:r>
      <w:bookmarkEnd w:id="16"/>
    </w:p>
    <w:p w:rsidR="004D3A81" w:rsidRDefault="00BF0677">
      <w:pPr>
        <w:pStyle w:val="3"/>
        <w:numPr>
          <w:ilvl w:val="2"/>
          <w:numId w:val="0"/>
        </w:numPr>
      </w:pPr>
      <w:bookmarkStart w:id="17" w:name="_Toc421"/>
      <w:r>
        <w:rPr>
          <w:rFonts w:hint="eastAsia"/>
        </w:rPr>
        <w:t>3.1</w:t>
      </w:r>
      <w:r>
        <w:rPr>
          <w:rFonts w:hint="eastAsia"/>
        </w:rPr>
        <w:t xml:space="preserve">  </w:t>
      </w:r>
      <w:r>
        <w:rPr>
          <w:rFonts w:hint="eastAsia"/>
        </w:rPr>
        <w:t>项目启动</w:t>
      </w:r>
      <w:bookmarkEnd w:id="17"/>
      <w:r>
        <w:rPr>
          <w:rFonts w:hint="eastAsia"/>
        </w:rPr>
        <w:t xml:space="preserve"> </w:t>
      </w:r>
    </w:p>
    <w:p w:rsidR="004D3A81" w:rsidRDefault="00BF0677">
      <w:pPr>
        <w:pStyle w:val="5"/>
        <w:numPr>
          <w:ilvl w:val="4"/>
          <w:numId w:val="0"/>
        </w:numPr>
        <w:tabs>
          <w:tab w:val="clear" w:pos="992"/>
        </w:tabs>
      </w:pPr>
      <w:r>
        <w:rPr>
          <w:rFonts w:hint="eastAsia"/>
        </w:rPr>
        <w:t>项目启动，分配开发小组，项目负责人跟进相关开发小组。</w:t>
      </w:r>
    </w:p>
    <w:p w:rsidR="004D3A81" w:rsidRDefault="00BF0677">
      <w:pPr>
        <w:pStyle w:val="3"/>
        <w:numPr>
          <w:ilvl w:val="2"/>
          <w:numId w:val="0"/>
        </w:numPr>
        <w:tabs>
          <w:tab w:val="clear" w:pos="0"/>
        </w:tabs>
      </w:pPr>
      <w:bookmarkStart w:id="18" w:name="_Toc2845"/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 xml:space="preserve"> </w:t>
      </w:r>
      <w:r>
        <w:rPr>
          <w:rFonts w:hint="eastAsia"/>
        </w:rPr>
        <w:t>项目实训开发</w:t>
      </w:r>
      <w:bookmarkEnd w:id="18"/>
    </w:p>
    <w:p w:rsidR="004D3A81" w:rsidRDefault="00BF0677">
      <w:pPr>
        <w:pStyle w:val="5"/>
        <w:numPr>
          <w:ilvl w:val="4"/>
          <w:numId w:val="0"/>
        </w:numPr>
        <w:tabs>
          <w:tab w:val="clear" w:pos="992"/>
        </w:tabs>
      </w:pPr>
      <w:bookmarkStart w:id="19" w:name="OLE_LINK1"/>
      <w:r>
        <w:rPr>
          <w:rFonts w:hint="eastAsia"/>
        </w:rPr>
        <w:t>项目进行开发阶段，项目负责人，初期讲解项目框架现场授课，与老师配合好解答学生疑问，保证完成进度。</w:t>
      </w:r>
    </w:p>
    <w:p w:rsidR="004D3A81" w:rsidRDefault="00BF0677">
      <w:pPr>
        <w:pStyle w:val="3"/>
        <w:numPr>
          <w:ilvl w:val="2"/>
          <w:numId w:val="0"/>
        </w:numPr>
        <w:tabs>
          <w:tab w:val="clear" w:pos="0"/>
        </w:tabs>
      </w:pPr>
      <w:bookmarkStart w:id="20" w:name="_Toc10652"/>
      <w:bookmarkEnd w:id="19"/>
      <w:r>
        <w:rPr>
          <w:rFonts w:hint="eastAsia"/>
        </w:rPr>
        <w:t xml:space="preserve">3.4 </w:t>
      </w:r>
      <w:r>
        <w:rPr>
          <w:rFonts w:hint="eastAsia"/>
        </w:rPr>
        <w:t>项目实</w:t>
      </w:r>
      <w:proofErr w:type="gramStart"/>
      <w:r>
        <w:rPr>
          <w:rFonts w:hint="eastAsia"/>
        </w:rPr>
        <w:t>训成果</w:t>
      </w:r>
      <w:proofErr w:type="gramEnd"/>
      <w:r>
        <w:rPr>
          <w:rFonts w:hint="eastAsia"/>
        </w:rPr>
        <w:t>会</w:t>
      </w:r>
      <w:bookmarkEnd w:id="20"/>
    </w:p>
    <w:p w:rsidR="004D3A81" w:rsidRDefault="00BF0677">
      <w:pPr>
        <w:pStyle w:val="5"/>
        <w:numPr>
          <w:ilvl w:val="4"/>
          <w:numId w:val="0"/>
        </w:numPr>
        <w:tabs>
          <w:tab w:val="clear" w:pos="992"/>
        </w:tabs>
      </w:pPr>
      <w:r>
        <w:rPr>
          <w:rFonts w:hint="eastAsia"/>
        </w:rPr>
        <w:t>项目完成阶段，召开实</w:t>
      </w:r>
      <w:proofErr w:type="gramStart"/>
      <w:r>
        <w:rPr>
          <w:rFonts w:hint="eastAsia"/>
        </w:rPr>
        <w:t>训成果</w:t>
      </w:r>
      <w:proofErr w:type="gramEnd"/>
      <w:r>
        <w:rPr>
          <w:rFonts w:hint="eastAsia"/>
        </w:rPr>
        <w:t>会议，对学生实</w:t>
      </w:r>
      <w:proofErr w:type="gramStart"/>
      <w:r>
        <w:rPr>
          <w:rFonts w:hint="eastAsia"/>
        </w:rPr>
        <w:t>训项目</w:t>
      </w:r>
      <w:proofErr w:type="gramEnd"/>
      <w:r>
        <w:rPr>
          <w:rFonts w:hint="eastAsia"/>
        </w:rPr>
        <w:t>成果进行评分和奖励。</w:t>
      </w:r>
    </w:p>
    <w:p w:rsidR="004D3A81" w:rsidRDefault="004D3A81">
      <w:pPr>
        <w:ind w:firstLineChars="0" w:firstLine="0"/>
      </w:pPr>
    </w:p>
    <w:p w:rsidR="004D3A81" w:rsidRDefault="004D3A81" w:rsidP="00143E36">
      <w:pPr>
        <w:ind w:firstLine="480"/>
      </w:pPr>
    </w:p>
    <w:p w:rsidR="004D3A81" w:rsidRDefault="004D3A81" w:rsidP="00143E36">
      <w:pPr>
        <w:ind w:firstLine="480"/>
      </w:pPr>
    </w:p>
    <w:p w:rsidR="004D3A81" w:rsidRDefault="004D3A81" w:rsidP="00143E36">
      <w:pPr>
        <w:ind w:firstLine="480"/>
      </w:pPr>
    </w:p>
    <w:p w:rsidR="004D3A81" w:rsidRDefault="004D3A81">
      <w:pPr>
        <w:ind w:firstLineChars="0" w:firstLine="0"/>
        <w:rPr>
          <w:rFonts w:ascii="宋体" w:eastAsia="宋体" w:hAnsi="宋体" w:cs="宋体"/>
          <w:kern w:val="0"/>
          <w:lang w:bidi="ar"/>
        </w:rPr>
      </w:pPr>
      <w:bookmarkStart w:id="21" w:name="_Toc19002"/>
    </w:p>
    <w:p w:rsidR="004D3A81" w:rsidRDefault="004D3A81" w:rsidP="00143E36">
      <w:pPr>
        <w:ind w:firstLine="480"/>
        <w:rPr>
          <w:rFonts w:ascii="宋体" w:eastAsia="宋体" w:hAnsi="宋体" w:cs="宋体"/>
          <w:kern w:val="0"/>
          <w:lang w:bidi="ar"/>
        </w:rPr>
      </w:pPr>
    </w:p>
    <w:p w:rsidR="004D3A81" w:rsidRDefault="004D3A81" w:rsidP="00143E36">
      <w:pPr>
        <w:ind w:firstLine="480"/>
        <w:rPr>
          <w:rFonts w:ascii="宋体" w:eastAsia="宋体" w:hAnsi="宋体" w:cs="宋体"/>
          <w:kern w:val="0"/>
          <w:lang w:bidi="ar"/>
        </w:rPr>
      </w:pPr>
    </w:p>
    <w:p w:rsidR="004D3A81" w:rsidRDefault="004D3A81" w:rsidP="00143E36">
      <w:pPr>
        <w:ind w:firstLine="480"/>
        <w:rPr>
          <w:rFonts w:ascii="宋体" w:eastAsia="宋体" w:hAnsi="宋体" w:cs="宋体"/>
          <w:kern w:val="0"/>
          <w:lang w:bidi="ar"/>
        </w:rPr>
      </w:pPr>
    </w:p>
    <w:p w:rsidR="004D3A81" w:rsidRDefault="004D3A81" w:rsidP="00143E36">
      <w:pPr>
        <w:ind w:firstLine="480"/>
        <w:rPr>
          <w:rFonts w:ascii="宋体" w:eastAsia="宋体" w:hAnsi="宋体" w:cs="宋体"/>
          <w:kern w:val="0"/>
          <w:lang w:bidi="ar"/>
        </w:rPr>
      </w:pPr>
    </w:p>
    <w:p w:rsidR="004D3A81" w:rsidRDefault="004D3A81" w:rsidP="00143E36">
      <w:pPr>
        <w:ind w:firstLine="480"/>
        <w:rPr>
          <w:rFonts w:ascii="宋体" w:eastAsia="宋体" w:hAnsi="宋体" w:cs="宋体"/>
          <w:kern w:val="0"/>
          <w:lang w:bidi="ar"/>
        </w:rPr>
      </w:pPr>
    </w:p>
    <w:p w:rsidR="004D3A81" w:rsidRDefault="004D3A81" w:rsidP="00143E36">
      <w:pPr>
        <w:ind w:firstLine="480"/>
        <w:rPr>
          <w:rFonts w:ascii="宋体" w:eastAsia="宋体" w:hAnsi="宋体" w:cs="宋体"/>
          <w:kern w:val="0"/>
          <w:lang w:bidi="ar"/>
        </w:rPr>
      </w:pPr>
    </w:p>
    <w:bookmarkEnd w:id="21"/>
    <w:p w:rsidR="004D3A81" w:rsidRDefault="004D3A81">
      <w:pPr>
        <w:pStyle w:val="ab"/>
        <w:ind w:firstLineChars="0" w:firstLine="0"/>
      </w:pPr>
    </w:p>
    <w:p w:rsidR="004D3A81" w:rsidRDefault="004D3A81">
      <w:pPr>
        <w:pStyle w:val="ab"/>
        <w:ind w:firstLineChars="0" w:firstLine="0"/>
      </w:pPr>
    </w:p>
    <w:p w:rsidR="004D3A81" w:rsidRDefault="004D3A81">
      <w:pPr>
        <w:ind w:firstLineChars="0" w:firstLine="0"/>
      </w:pPr>
    </w:p>
    <w:p w:rsidR="004D3A81" w:rsidRDefault="00BF0677">
      <w:pPr>
        <w:pStyle w:val="2"/>
        <w:numPr>
          <w:ilvl w:val="1"/>
          <w:numId w:val="0"/>
        </w:numPr>
        <w:tabs>
          <w:tab w:val="clear" w:pos="851"/>
        </w:tabs>
        <w:ind w:left="284"/>
      </w:pPr>
      <w:r>
        <w:rPr>
          <w:rFonts w:hint="eastAsia"/>
        </w:rPr>
        <w:lastRenderedPageBreak/>
        <w:t xml:space="preserve">4 </w:t>
      </w:r>
      <w:r>
        <w:rPr>
          <w:rFonts w:hint="eastAsia"/>
        </w:rPr>
        <w:t>具体实施</w:t>
      </w:r>
    </w:p>
    <w:p w:rsidR="004D3A81" w:rsidRDefault="00BF0677" w:rsidP="00143E36">
      <w:pPr>
        <w:ind w:firstLine="482"/>
        <w:rPr>
          <w:b/>
          <w:bCs/>
        </w:rPr>
      </w:pPr>
      <w:r>
        <w:rPr>
          <w:rFonts w:hint="eastAsia"/>
          <w:b/>
          <w:bCs/>
        </w:rPr>
        <w:t xml:space="preserve"># </w:t>
      </w:r>
      <w:proofErr w:type="gramStart"/>
      <w:r>
        <w:rPr>
          <w:rFonts w:hint="eastAsia"/>
          <w:b/>
          <w:bCs/>
        </w:rPr>
        <w:t>广轻小马</w:t>
      </w:r>
      <w:proofErr w:type="gramEnd"/>
      <w:r>
        <w:rPr>
          <w:rFonts w:hint="eastAsia"/>
          <w:b/>
          <w:bCs/>
        </w:rPr>
        <w:t>项目启动具体计划安排</w:t>
      </w:r>
    </w:p>
    <w:p w:rsidR="004D3A81" w:rsidRDefault="004D3A81" w:rsidP="00143E36">
      <w:pPr>
        <w:ind w:firstLine="482"/>
        <w:rPr>
          <w:b/>
          <w:bCs/>
        </w:rPr>
      </w:pPr>
    </w:p>
    <w:p w:rsidR="004D3A81" w:rsidRDefault="00BF0677" w:rsidP="00143E36">
      <w:pPr>
        <w:ind w:firstLine="482"/>
        <w:rPr>
          <w:b/>
          <w:bCs/>
        </w:rPr>
      </w:pPr>
      <w:r>
        <w:rPr>
          <w:rFonts w:hint="eastAsia"/>
          <w:b/>
          <w:bCs/>
        </w:rPr>
        <w:t>一、需求调研阶段</w:t>
      </w:r>
      <w:r>
        <w:rPr>
          <w:rFonts w:hint="eastAsia"/>
          <w:b/>
          <w:bCs/>
        </w:rPr>
        <w:t xml:space="preserve"> (8</w:t>
      </w:r>
      <w:r>
        <w:rPr>
          <w:rFonts w:hint="eastAsia"/>
          <w:b/>
          <w:bCs/>
        </w:rPr>
        <w:t>月</w:t>
      </w: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日</w:t>
      </w:r>
      <w:r>
        <w:rPr>
          <w:rFonts w:hint="eastAsia"/>
          <w:b/>
          <w:bCs/>
        </w:rPr>
        <w:t xml:space="preserve"> -- </w:t>
      </w:r>
      <w:r>
        <w:rPr>
          <w:rFonts w:hint="eastAsia"/>
          <w:b/>
          <w:bCs/>
        </w:rPr>
        <w:t>9</w:t>
      </w:r>
      <w:r>
        <w:rPr>
          <w:rFonts w:hint="eastAsia"/>
          <w:b/>
          <w:bCs/>
        </w:rPr>
        <w:t>月初</w:t>
      </w:r>
      <w:r>
        <w:rPr>
          <w:rFonts w:hint="eastAsia"/>
          <w:b/>
          <w:bCs/>
        </w:rPr>
        <w:t>)</w:t>
      </w:r>
    </w:p>
    <w:p w:rsidR="004D3A81" w:rsidRDefault="00BF0677" w:rsidP="00143E36">
      <w:pPr>
        <w:ind w:firstLine="482"/>
        <w:rPr>
          <w:b/>
          <w:bCs/>
        </w:rPr>
      </w:pPr>
      <w:r>
        <w:rPr>
          <w:rFonts w:hint="eastAsia"/>
          <w:b/>
          <w:bCs/>
        </w:rPr>
        <w:t xml:space="preserve">1. </w:t>
      </w:r>
      <w:r>
        <w:rPr>
          <w:rFonts w:hint="eastAsia"/>
          <w:b/>
          <w:bCs/>
        </w:rPr>
        <w:t>小马项目需求文档内部评审</w:t>
      </w:r>
      <w:r>
        <w:rPr>
          <w:rFonts w:hint="eastAsia"/>
          <w:b/>
          <w:bCs/>
        </w:rPr>
        <w:t>(8</w:t>
      </w:r>
      <w:r>
        <w:rPr>
          <w:rFonts w:hint="eastAsia"/>
          <w:b/>
          <w:bCs/>
        </w:rPr>
        <w:t>月</w:t>
      </w:r>
      <w:r>
        <w:rPr>
          <w:rFonts w:hint="eastAsia"/>
          <w:b/>
          <w:bCs/>
        </w:rPr>
        <w:t>11</w:t>
      </w:r>
      <w:r>
        <w:rPr>
          <w:rFonts w:hint="eastAsia"/>
          <w:b/>
          <w:bCs/>
        </w:rPr>
        <w:t>日</w:t>
      </w:r>
      <w:r>
        <w:rPr>
          <w:rFonts w:hint="eastAsia"/>
          <w:b/>
          <w:bCs/>
        </w:rPr>
        <w:t>)</w:t>
      </w:r>
    </w:p>
    <w:p w:rsidR="004D3A81" w:rsidRDefault="00BF0677" w:rsidP="00143E36">
      <w:pPr>
        <w:ind w:firstLine="482"/>
        <w:rPr>
          <w:b/>
          <w:bCs/>
        </w:rPr>
      </w:pPr>
      <w:r>
        <w:rPr>
          <w:rFonts w:hint="eastAsia"/>
          <w:b/>
          <w:bCs/>
        </w:rPr>
        <w:t xml:space="preserve">2. </w:t>
      </w:r>
      <w:r>
        <w:rPr>
          <w:rFonts w:hint="eastAsia"/>
          <w:b/>
          <w:bCs/>
        </w:rPr>
        <w:t>项目需求文档交付给学校评审</w:t>
      </w:r>
      <w:r>
        <w:rPr>
          <w:rFonts w:hint="eastAsia"/>
          <w:b/>
          <w:bCs/>
        </w:rPr>
        <w:t xml:space="preserve"> (8</w:t>
      </w:r>
      <w:r>
        <w:rPr>
          <w:rFonts w:hint="eastAsia"/>
          <w:b/>
          <w:bCs/>
        </w:rPr>
        <w:t>月</w:t>
      </w:r>
      <w:r>
        <w:rPr>
          <w:rFonts w:hint="eastAsia"/>
          <w:b/>
          <w:bCs/>
        </w:rPr>
        <w:t>17</w:t>
      </w:r>
      <w:r>
        <w:rPr>
          <w:rFonts w:hint="eastAsia"/>
          <w:b/>
          <w:bCs/>
        </w:rPr>
        <w:t>号</w:t>
      </w:r>
      <w:r>
        <w:rPr>
          <w:rFonts w:hint="eastAsia"/>
          <w:b/>
          <w:bCs/>
        </w:rPr>
        <w:t>)</w:t>
      </w:r>
    </w:p>
    <w:p w:rsidR="004D3A81" w:rsidRDefault="00BF0677" w:rsidP="00143E36">
      <w:pPr>
        <w:ind w:firstLine="482"/>
        <w:rPr>
          <w:b/>
          <w:bCs/>
        </w:rPr>
      </w:pPr>
      <w:r>
        <w:rPr>
          <w:rFonts w:hint="eastAsia"/>
          <w:b/>
          <w:bCs/>
        </w:rPr>
        <w:t xml:space="preserve">3. </w:t>
      </w:r>
      <w:proofErr w:type="gramStart"/>
      <w:r>
        <w:rPr>
          <w:rFonts w:hint="eastAsia"/>
          <w:b/>
          <w:bCs/>
        </w:rPr>
        <w:t>广轻小马</w:t>
      </w:r>
      <w:proofErr w:type="gramEnd"/>
      <w:r>
        <w:rPr>
          <w:rFonts w:hint="eastAsia"/>
          <w:b/>
          <w:bCs/>
        </w:rPr>
        <w:t>项目启动会</w:t>
      </w:r>
      <w:r>
        <w:rPr>
          <w:rFonts w:hint="eastAsia"/>
          <w:b/>
          <w:bCs/>
        </w:rPr>
        <w:t>(9</w:t>
      </w:r>
      <w:r>
        <w:rPr>
          <w:rFonts w:hint="eastAsia"/>
          <w:b/>
          <w:bCs/>
        </w:rPr>
        <w:t>月初</w:t>
      </w:r>
      <w:r>
        <w:rPr>
          <w:rFonts w:hint="eastAsia"/>
          <w:b/>
          <w:bCs/>
        </w:rPr>
        <w:t>)</w:t>
      </w:r>
    </w:p>
    <w:p w:rsidR="004D3A81" w:rsidRDefault="004D3A81">
      <w:pPr>
        <w:ind w:firstLineChars="0" w:firstLine="0"/>
        <w:rPr>
          <w:b/>
          <w:bCs/>
        </w:rPr>
      </w:pPr>
    </w:p>
    <w:p w:rsidR="004D3A81" w:rsidRDefault="00BF0677" w:rsidP="00143E36">
      <w:pPr>
        <w:ind w:firstLine="482"/>
        <w:rPr>
          <w:b/>
          <w:bCs/>
        </w:rPr>
      </w:pPr>
      <w:r>
        <w:rPr>
          <w:rFonts w:hint="eastAsia"/>
          <w:b/>
          <w:bCs/>
        </w:rPr>
        <w:t>二、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阶段计划</w:t>
      </w:r>
      <w:r>
        <w:rPr>
          <w:rFonts w:hint="eastAsia"/>
          <w:b/>
          <w:bCs/>
        </w:rPr>
        <w:t xml:space="preserve">  (9</w:t>
      </w:r>
      <w:r>
        <w:rPr>
          <w:rFonts w:hint="eastAsia"/>
          <w:b/>
          <w:bCs/>
        </w:rPr>
        <w:t>月初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至</w:t>
      </w:r>
      <w:r>
        <w:rPr>
          <w:rFonts w:hint="eastAsia"/>
          <w:b/>
          <w:bCs/>
        </w:rPr>
        <w:t xml:space="preserve"> 12</w:t>
      </w:r>
      <w:r>
        <w:rPr>
          <w:rFonts w:hint="eastAsia"/>
          <w:b/>
          <w:bCs/>
        </w:rPr>
        <w:t>月</w:t>
      </w:r>
      <w:r>
        <w:rPr>
          <w:rFonts w:hint="eastAsia"/>
          <w:b/>
          <w:bCs/>
        </w:rPr>
        <w:t>)</w:t>
      </w:r>
    </w:p>
    <w:p w:rsidR="004D3A81" w:rsidRDefault="00BF0677" w:rsidP="00143E36">
      <w:pPr>
        <w:ind w:firstLine="482"/>
        <w:rPr>
          <w:b/>
          <w:bCs/>
        </w:rPr>
      </w:pPr>
      <w:r>
        <w:rPr>
          <w:rFonts w:hint="eastAsia"/>
          <w:b/>
          <w:bCs/>
        </w:rPr>
        <w:t xml:space="preserve">1. </w:t>
      </w:r>
      <w:r>
        <w:rPr>
          <w:rFonts w:hint="eastAsia"/>
          <w:b/>
          <w:bCs/>
        </w:rPr>
        <w:t>小马提交框架技术文档</w:t>
      </w:r>
      <w:r>
        <w:rPr>
          <w:rFonts w:hint="eastAsia"/>
          <w:b/>
          <w:bCs/>
        </w:rPr>
        <w:t>,</w:t>
      </w:r>
      <w:r>
        <w:rPr>
          <w:rFonts w:hint="eastAsia"/>
          <w:b/>
          <w:bCs/>
        </w:rPr>
        <w:t>包括《框架技术要点说明》，《编码规范》</w:t>
      </w:r>
      <w:r>
        <w:rPr>
          <w:rFonts w:hint="eastAsia"/>
          <w:b/>
          <w:bCs/>
        </w:rPr>
        <w:t>(9</w:t>
      </w:r>
      <w:r>
        <w:rPr>
          <w:rFonts w:hint="eastAsia"/>
          <w:b/>
          <w:bCs/>
        </w:rPr>
        <w:t>月初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至</w:t>
      </w:r>
      <w:r>
        <w:rPr>
          <w:rFonts w:hint="eastAsia"/>
          <w:b/>
          <w:bCs/>
        </w:rPr>
        <w:t xml:space="preserve"> 9</w:t>
      </w:r>
      <w:r>
        <w:rPr>
          <w:rFonts w:hint="eastAsia"/>
          <w:b/>
          <w:bCs/>
        </w:rPr>
        <w:t>月中</w:t>
      </w:r>
      <w:r>
        <w:rPr>
          <w:rFonts w:hint="eastAsia"/>
          <w:b/>
          <w:bCs/>
        </w:rPr>
        <w:t>)</w:t>
      </w:r>
    </w:p>
    <w:p w:rsidR="004D3A81" w:rsidRDefault="00BF0677" w:rsidP="00143E36">
      <w:pPr>
        <w:ind w:firstLine="482"/>
        <w:rPr>
          <w:b/>
          <w:bCs/>
        </w:rPr>
      </w:pPr>
      <w:r>
        <w:rPr>
          <w:rFonts w:hint="eastAsia"/>
          <w:b/>
          <w:bCs/>
        </w:rPr>
        <w:t xml:space="preserve">2. </w:t>
      </w:r>
      <w:r>
        <w:rPr>
          <w:rFonts w:hint="eastAsia"/>
          <w:b/>
          <w:bCs/>
        </w:rPr>
        <w:t>小马提供框架技术培训，提供云服务器部署项目等相关运</w:t>
      </w:r>
      <w:proofErr w:type="gramStart"/>
      <w:r>
        <w:rPr>
          <w:rFonts w:hint="eastAsia"/>
          <w:b/>
          <w:bCs/>
        </w:rPr>
        <w:t>维技术</w:t>
      </w:r>
      <w:proofErr w:type="gramEnd"/>
      <w:r>
        <w:rPr>
          <w:rFonts w:hint="eastAsia"/>
          <w:b/>
          <w:bCs/>
        </w:rPr>
        <w:t>的培训</w:t>
      </w:r>
    </w:p>
    <w:p w:rsidR="004D3A81" w:rsidRDefault="00BF0677" w:rsidP="00143E36">
      <w:pPr>
        <w:ind w:firstLine="482"/>
        <w:rPr>
          <w:b/>
          <w:bCs/>
        </w:rPr>
      </w:pPr>
      <w:r>
        <w:rPr>
          <w:rFonts w:hint="eastAsia"/>
          <w:b/>
          <w:bCs/>
        </w:rPr>
        <w:t>(9</w:t>
      </w:r>
      <w:r>
        <w:rPr>
          <w:rFonts w:hint="eastAsia"/>
          <w:b/>
          <w:bCs/>
        </w:rPr>
        <w:t>月初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至</w:t>
      </w:r>
      <w:r>
        <w:rPr>
          <w:rFonts w:hint="eastAsia"/>
          <w:b/>
          <w:bCs/>
        </w:rPr>
        <w:t xml:space="preserve"> 10</w:t>
      </w:r>
      <w:r>
        <w:rPr>
          <w:rFonts w:hint="eastAsia"/>
          <w:b/>
          <w:bCs/>
        </w:rPr>
        <w:t>月中</w:t>
      </w:r>
      <w:r>
        <w:rPr>
          <w:rFonts w:hint="eastAsia"/>
          <w:b/>
          <w:bCs/>
        </w:rPr>
        <w:t xml:space="preserve"> )</w:t>
      </w:r>
    </w:p>
    <w:p w:rsidR="004D3A81" w:rsidRPr="00143E36" w:rsidRDefault="00BF0677" w:rsidP="00143E36">
      <w:pPr>
        <w:numPr>
          <w:ilvl w:val="0"/>
          <w:numId w:val="5"/>
        </w:numPr>
        <w:ind w:firstLine="482"/>
        <w:rPr>
          <w:b/>
          <w:bCs/>
        </w:rPr>
      </w:pPr>
      <w:r>
        <w:rPr>
          <w:rFonts w:hint="eastAsia"/>
          <w:b/>
          <w:bCs/>
        </w:rPr>
        <w:t>学生需要交付的文件</w:t>
      </w:r>
      <w:r>
        <w:rPr>
          <w:rFonts w:hint="eastAsia"/>
          <w:b/>
          <w:bCs/>
        </w:rPr>
        <w:t xml:space="preserve">: </w:t>
      </w:r>
      <w:r>
        <w:rPr>
          <w:rFonts w:hint="eastAsia"/>
          <w:b/>
          <w:bCs/>
        </w:rPr>
        <w:t>《系统流程图》、《开发计划》、《数据库设计文档》、《前端功能清单》、《后台功能清单》、《接口文档》、原型</w:t>
      </w:r>
      <w:r>
        <w:rPr>
          <w:rFonts w:hint="eastAsia"/>
          <w:b/>
          <w:bCs/>
        </w:rPr>
        <w:t xml:space="preserve">  (9</w:t>
      </w:r>
      <w:r>
        <w:rPr>
          <w:rFonts w:hint="eastAsia"/>
          <w:b/>
          <w:bCs/>
        </w:rPr>
        <w:t>月中</w:t>
      </w:r>
      <w:r>
        <w:rPr>
          <w:rFonts w:hint="eastAsia"/>
          <w:b/>
          <w:bCs/>
        </w:rPr>
        <w:t>旬</w:t>
      </w:r>
      <w:r>
        <w:rPr>
          <w:rFonts w:hint="eastAsia"/>
          <w:b/>
          <w:bCs/>
        </w:rPr>
        <w:t>)</w:t>
      </w:r>
    </w:p>
    <w:p w:rsidR="004D3A81" w:rsidRDefault="00BF0677">
      <w:pPr>
        <w:ind w:firstLineChars="0" w:firstLine="420"/>
        <w:rPr>
          <w:b/>
          <w:bCs/>
        </w:rPr>
      </w:pPr>
      <w:r>
        <w:rPr>
          <w:rFonts w:hint="eastAsia"/>
          <w:b/>
          <w:bCs/>
        </w:rPr>
        <w:t>9</w:t>
      </w:r>
      <w:r>
        <w:rPr>
          <w:rFonts w:hint="eastAsia"/>
          <w:b/>
          <w:bCs/>
        </w:rPr>
        <w:t>月</w:t>
      </w:r>
      <w:r>
        <w:rPr>
          <w:rFonts w:hint="eastAsia"/>
          <w:b/>
          <w:bCs/>
        </w:rPr>
        <w:t>-10</w:t>
      </w:r>
      <w:r>
        <w:rPr>
          <w:rFonts w:hint="eastAsia"/>
          <w:b/>
          <w:bCs/>
        </w:rPr>
        <w:t>月：</w:t>
      </w:r>
    </w:p>
    <w:p w:rsidR="004D3A81" w:rsidRDefault="00BF0677">
      <w:pPr>
        <w:ind w:firstLineChars="0" w:firstLine="0"/>
        <w:rPr>
          <w:b/>
          <w:bCs/>
        </w:rPr>
      </w:pPr>
      <w:r>
        <w:rPr>
          <w:rFonts w:hint="eastAsia"/>
          <w:b/>
          <w:bCs/>
        </w:rPr>
        <w:t>第一周：需求分析文档（包括系统流程图）、《前端功能清单》、《后台功能清单》</w:t>
      </w:r>
      <w:r>
        <w:rPr>
          <w:rFonts w:hint="eastAsia"/>
          <w:b/>
          <w:bCs/>
        </w:rPr>
        <w:br/>
      </w:r>
      <w:r>
        <w:rPr>
          <w:rFonts w:hint="eastAsia"/>
          <w:b/>
          <w:bCs/>
        </w:rPr>
        <w:t>第二周：《数据库设计文档》、《开发计划》</w:t>
      </w:r>
    </w:p>
    <w:p w:rsidR="004D3A81" w:rsidRDefault="00BF0677">
      <w:pPr>
        <w:ind w:firstLineChars="0" w:firstLine="0"/>
        <w:rPr>
          <w:b/>
          <w:bCs/>
        </w:rPr>
      </w:pPr>
      <w:r>
        <w:rPr>
          <w:rFonts w:hint="eastAsia"/>
          <w:b/>
          <w:bCs/>
        </w:rPr>
        <w:t>第三周</w:t>
      </w:r>
      <w:r>
        <w:rPr>
          <w:rFonts w:hint="eastAsia"/>
          <w:b/>
          <w:bCs/>
        </w:rPr>
        <w:t>-</w:t>
      </w:r>
      <w:r>
        <w:rPr>
          <w:rFonts w:hint="eastAsia"/>
          <w:b/>
          <w:bCs/>
        </w:rPr>
        <w:t>第四周：原型</w:t>
      </w:r>
      <w:bookmarkStart w:id="22" w:name="_GoBack"/>
      <w:bookmarkEnd w:id="22"/>
    </w:p>
    <w:p w:rsidR="004D3A81" w:rsidRDefault="00BF0677">
      <w:pPr>
        <w:ind w:firstLineChars="0" w:firstLine="0"/>
        <w:rPr>
          <w:b/>
          <w:bCs/>
        </w:rPr>
      </w:pPr>
      <w:r>
        <w:rPr>
          <w:rFonts w:hint="eastAsia"/>
          <w:b/>
          <w:bCs/>
        </w:rPr>
        <w:t>后台开发完成后：《接口文档》</w:t>
      </w:r>
    </w:p>
    <w:p w:rsidR="004D3A81" w:rsidRDefault="00BF0677" w:rsidP="00143E36">
      <w:pPr>
        <w:numPr>
          <w:ilvl w:val="0"/>
          <w:numId w:val="5"/>
        </w:numPr>
        <w:ind w:firstLine="482"/>
        <w:rPr>
          <w:b/>
          <w:bCs/>
        </w:rPr>
      </w:pPr>
      <w:r>
        <w:rPr>
          <w:rFonts w:hint="eastAsia"/>
          <w:b/>
          <w:bCs/>
        </w:rPr>
        <w:t>项目跟进：（</w:t>
      </w:r>
      <w:r>
        <w:rPr>
          <w:rFonts w:hint="eastAsia"/>
          <w:b/>
          <w:bCs/>
        </w:rPr>
        <w:t>9</w:t>
      </w:r>
      <w:r>
        <w:rPr>
          <w:rFonts w:hint="eastAsia"/>
          <w:b/>
          <w:bCs/>
        </w:rPr>
        <w:t>月中</w:t>
      </w:r>
      <w:r>
        <w:rPr>
          <w:rFonts w:hint="eastAsia"/>
          <w:b/>
          <w:bCs/>
        </w:rPr>
        <w:t>-12</w:t>
      </w:r>
      <w:r>
        <w:rPr>
          <w:rFonts w:hint="eastAsia"/>
          <w:b/>
          <w:bCs/>
        </w:rPr>
        <w:t>月初）</w:t>
      </w:r>
    </w:p>
    <w:p w:rsidR="004D3A81" w:rsidRDefault="00BF0677" w:rsidP="00143E36">
      <w:pPr>
        <w:ind w:firstLine="482"/>
        <w:rPr>
          <w:b/>
          <w:bCs/>
        </w:rPr>
      </w:pPr>
      <w:r>
        <w:rPr>
          <w:rFonts w:hint="eastAsia"/>
          <w:b/>
          <w:bCs/>
        </w:rPr>
        <w:t xml:space="preserve">5. </w:t>
      </w:r>
      <w:r>
        <w:rPr>
          <w:rFonts w:hint="eastAsia"/>
          <w:b/>
          <w:bCs/>
        </w:rPr>
        <w:t>项目评审（</w:t>
      </w:r>
      <w:r>
        <w:rPr>
          <w:rFonts w:hint="eastAsia"/>
          <w:b/>
          <w:bCs/>
        </w:rPr>
        <w:t>12</w:t>
      </w:r>
      <w:r>
        <w:rPr>
          <w:rFonts w:hint="eastAsia"/>
          <w:b/>
          <w:bCs/>
        </w:rPr>
        <w:t>月初）</w:t>
      </w:r>
    </w:p>
    <w:p w:rsidR="004D3A81" w:rsidRDefault="00BF0677" w:rsidP="004D3A81">
      <w:pPr>
        <w:ind w:firstLine="482"/>
      </w:pPr>
      <w:r>
        <w:rPr>
          <w:rFonts w:hint="eastAsia"/>
          <w:b/>
          <w:bCs/>
        </w:rPr>
        <w:t xml:space="preserve">6. </w:t>
      </w:r>
      <w:r>
        <w:rPr>
          <w:rFonts w:hint="eastAsia"/>
          <w:b/>
          <w:bCs/>
        </w:rPr>
        <w:t>项目验收，并颁发优秀作品奖</w:t>
      </w:r>
      <w:r>
        <w:rPr>
          <w:rFonts w:hint="eastAsia"/>
          <w:b/>
          <w:bCs/>
        </w:rPr>
        <w:t>(12</w:t>
      </w:r>
      <w:r>
        <w:rPr>
          <w:rFonts w:hint="eastAsia"/>
          <w:b/>
          <w:bCs/>
        </w:rPr>
        <w:t>月中旬</w:t>
      </w:r>
      <w:r>
        <w:rPr>
          <w:rFonts w:hint="eastAsia"/>
          <w:b/>
          <w:bCs/>
        </w:rPr>
        <w:t>)</w:t>
      </w:r>
      <w:r>
        <w:rPr>
          <w:rFonts w:hint="eastAsia"/>
          <w:b/>
          <w:bCs/>
        </w:rPr>
        <w:t>，现场演示项目。</w:t>
      </w:r>
    </w:p>
    <w:sectPr w:rsidR="004D3A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F0677" w:rsidRDefault="00BF0677" w:rsidP="00143E36">
      <w:pPr>
        <w:spacing w:line="240" w:lineRule="auto"/>
        <w:ind w:firstLine="480"/>
      </w:pPr>
      <w:r>
        <w:separator/>
      </w:r>
    </w:p>
  </w:endnote>
  <w:endnote w:type="continuationSeparator" w:id="0">
    <w:p w:rsidR="00BF0677" w:rsidRDefault="00BF0677" w:rsidP="00143E36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D3A81" w:rsidRDefault="004D3A81">
    <w:pPr>
      <w:pStyle w:val="ab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80461391"/>
    </w:sdtPr>
    <w:sdtEndPr/>
    <w:sdtContent>
      <w:p w:rsidR="004D3A81" w:rsidRDefault="00BF0677">
        <w:pPr>
          <w:pStyle w:val="ab"/>
          <w:ind w:firstLine="360"/>
          <w:jc w:val="center"/>
        </w:pPr>
        <w:r>
          <w:rPr>
            <w:rFonts w:hint="eastAsia"/>
          </w:rPr>
          <w:t>©</w:t>
        </w:r>
        <w:r>
          <w:rPr>
            <w:rFonts w:hint="eastAsia"/>
          </w:rPr>
          <w:t>版权所有</w:t>
        </w:r>
        <w:r>
          <w:rPr>
            <w:rFonts w:hint="eastAsia"/>
          </w:rPr>
          <w:t>,</w:t>
        </w:r>
        <w:r>
          <w:rPr>
            <w:rFonts w:hint="eastAsia"/>
          </w:rPr>
          <w:t>广州小马信息科技有限公司</w:t>
        </w:r>
      </w:p>
      <w:p w:rsidR="004D3A81" w:rsidRDefault="00BF0677">
        <w:pPr>
          <w:pStyle w:val="ab"/>
          <w:ind w:firstLine="360"/>
          <w:jc w:val="right"/>
        </w:pPr>
        <w:r>
          <w:tab/>
        </w:r>
        <w:r>
          <w:tab/>
        </w:r>
        <w:sdt>
          <w:sdtPr>
            <w:id w:val="683412306"/>
          </w:sdtPr>
          <w:sdtEndPr/>
          <w:sdtContent>
            <w:sdt>
              <w:sdtPr>
                <w:id w:val="-2059932790"/>
              </w:sdtPr>
              <w:sdtEndPr/>
              <w:sdtContent>
                <w:r>
                  <w:t>第</w:t>
                </w:r>
                <w:r>
                  <w:rPr>
                    <w:b/>
                    <w:bCs/>
                    <w:sz w:val="24"/>
                    <w:szCs w:val="24"/>
                  </w:rPr>
                  <w:fldChar w:fldCharType="begin"/>
                </w:r>
                <w:r>
                  <w:rPr>
                    <w:b/>
                    <w:bCs/>
                  </w:rPr>
                  <w:instrText>PAGE</w:instrText>
                </w:r>
                <w:r>
                  <w:rPr>
                    <w:b/>
                    <w:bCs/>
                    <w:sz w:val="24"/>
                    <w:szCs w:val="24"/>
                  </w:rPr>
                  <w:fldChar w:fldCharType="separate"/>
                </w:r>
                <w:r w:rsidR="00143E36">
                  <w:rPr>
                    <w:b/>
                    <w:bCs/>
                    <w:noProof/>
                  </w:rPr>
                  <w:t>8</w:t>
                </w:r>
                <w:r>
                  <w:rPr>
                    <w:b/>
                    <w:bCs/>
                    <w:sz w:val="24"/>
                    <w:szCs w:val="24"/>
                  </w:rPr>
                  <w:fldChar w:fldCharType="end"/>
                </w:r>
                <w:r>
                  <w:rPr>
                    <w:lang w:val="zh-CN"/>
                  </w:rPr>
                  <w:t>页</w:t>
                </w:r>
                <w:r>
                  <w:rPr>
                    <w:lang w:val="zh-CN"/>
                  </w:rPr>
                  <w:t>/</w:t>
                </w:r>
                <w:r>
                  <w:rPr>
                    <w:lang w:val="zh-CN"/>
                  </w:rPr>
                  <w:t>共</w:t>
                </w:r>
                <w:r>
                  <w:rPr>
                    <w:b/>
                    <w:bCs/>
                    <w:sz w:val="24"/>
                    <w:szCs w:val="24"/>
                  </w:rPr>
                  <w:fldChar w:fldCharType="begin"/>
                </w:r>
                <w:r>
                  <w:rPr>
                    <w:b/>
                    <w:bCs/>
                  </w:rPr>
                  <w:instrText>NUMPAGES</w:instrText>
                </w:r>
                <w:r>
                  <w:rPr>
                    <w:b/>
                    <w:bCs/>
                    <w:sz w:val="24"/>
                    <w:szCs w:val="24"/>
                  </w:rPr>
                  <w:fldChar w:fldCharType="separate"/>
                </w:r>
                <w:r w:rsidR="00143E36">
                  <w:rPr>
                    <w:b/>
                    <w:bCs/>
                    <w:noProof/>
                  </w:rPr>
                  <w:t>8</w:t>
                </w:r>
                <w:r>
                  <w:rPr>
                    <w:b/>
                    <w:bCs/>
                    <w:sz w:val="24"/>
                    <w:szCs w:val="24"/>
                  </w:rPr>
                  <w:fldChar w:fldCharType="end"/>
                </w:r>
              </w:sdtContent>
            </w:sdt>
            <w:r>
              <w:t>页</w:t>
            </w:r>
          </w:sdtContent>
        </w:sdt>
      </w:p>
      <w:p w:rsidR="004D3A81" w:rsidRDefault="00BF0677">
        <w:pPr>
          <w:pStyle w:val="ab"/>
          <w:ind w:firstLine="360"/>
        </w:pP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D3A81" w:rsidRDefault="004D3A81">
    <w:pPr>
      <w:pStyle w:val="ab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F0677" w:rsidRDefault="00BF0677" w:rsidP="00143E36">
      <w:pPr>
        <w:spacing w:line="240" w:lineRule="auto"/>
        <w:ind w:firstLine="480"/>
      </w:pPr>
      <w:r>
        <w:separator/>
      </w:r>
    </w:p>
  </w:footnote>
  <w:footnote w:type="continuationSeparator" w:id="0">
    <w:p w:rsidR="00BF0677" w:rsidRDefault="00BF0677" w:rsidP="00143E36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D3A81" w:rsidRDefault="004D3A81">
    <w:pPr>
      <w:pStyle w:val="ac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D3A81" w:rsidRDefault="00BF0677">
    <w:pPr>
      <w:pStyle w:val="ac"/>
      <w:ind w:firstLine="360"/>
    </w:pPr>
    <w:r>
      <w:rPr>
        <w:rFonts w:hint="eastAsia"/>
      </w:rPr>
      <w:t>广州小马信息科技有限公司</w:t>
    </w:r>
    <w:r>
      <w:rPr>
        <w:rFonts w:hint="eastAsia"/>
      </w:rPr>
      <w:t xml:space="preserve">-- </w:t>
    </w:r>
    <w:proofErr w:type="gramStart"/>
    <w:r>
      <w:rPr>
        <w:rFonts w:hint="eastAsia"/>
      </w:rPr>
      <w:t>广轻小马</w:t>
    </w:r>
    <w:proofErr w:type="gramEnd"/>
    <w:r>
      <w:rPr>
        <w:rFonts w:hint="eastAsia"/>
      </w:rPr>
      <w:t>课程实</w:t>
    </w:r>
    <w:proofErr w:type="gramStart"/>
    <w:r>
      <w:rPr>
        <w:rFonts w:hint="eastAsia"/>
      </w:rPr>
      <w:t>训项目</w:t>
    </w:r>
    <w:proofErr w:type="gramEnd"/>
    <w:r>
      <w:rPr>
        <w:rFonts w:hint="eastAsia"/>
      </w:rPr>
      <w:t>需求说明书</w:t>
    </w:r>
    <w:r>
      <w:rPr>
        <w:rFonts w:hint="eastAsia"/>
      </w:rPr>
      <w:t>v1.0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D3A81" w:rsidRDefault="004D3A81">
    <w:pPr>
      <w:pStyle w:val="ac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8C0349"/>
    <w:multiLevelType w:val="singleLevel"/>
    <w:tmpl w:val="598C0349"/>
    <w:lvl w:ilvl="0">
      <w:start w:val="1"/>
      <w:numFmt w:val="decimal"/>
      <w:suff w:val="nothing"/>
      <w:lvlText w:val="%1."/>
      <w:lvlJc w:val="left"/>
    </w:lvl>
  </w:abstractNum>
  <w:abstractNum w:abstractNumId="1">
    <w:nsid w:val="598D52D4"/>
    <w:multiLevelType w:val="singleLevel"/>
    <w:tmpl w:val="598D52D4"/>
    <w:lvl w:ilvl="0">
      <w:start w:val="3"/>
      <w:numFmt w:val="decimal"/>
      <w:suff w:val="space"/>
      <w:lvlText w:val="%1."/>
      <w:lvlJc w:val="left"/>
    </w:lvl>
  </w:abstractNum>
  <w:abstractNum w:abstractNumId="2">
    <w:nsid w:val="5AAD62D6"/>
    <w:multiLevelType w:val="multilevel"/>
    <w:tmpl w:val="5AAD62D6"/>
    <w:lvl w:ilvl="0">
      <w:start w:val="1"/>
      <w:numFmt w:val="chineseCountingThousand"/>
      <w:pStyle w:val="1"/>
      <w:lvlText w:val="%1、"/>
      <w:lvlJc w:val="left"/>
      <w:pPr>
        <w:tabs>
          <w:tab w:val="left" w:pos="425"/>
        </w:tabs>
        <w:ind w:left="425" w:hanging="425"/>
      </w:pPr>
      <w:rPr>
        <w:rFonts w:hint="eastAsia"/>
      </w:rPr>
    </w:lvl>
    <w:lvl w:ilvl="1">
      <w:start w:val="1"/>
      <w:numFmt w:val="chineseCountingThousand"/>
      <w:pStyle w:val="2"/>
      <w:lvlText w:val="（%2）."/>
      <w:lvlJc w:val="left"/>
      <w:pPr>
        <w:tabs>
          <w:tab w:val="left" w:pos="851"/>
        </w:tabs>
        <w:ind w:left="851" w:hanging="567"/>
      </w:pPr>
      <w:rPr>
        <w:rFonts w:hint="eastAsia"/>
        <w:lang w:val="en-US"/>
      </w:rPr>
    </w:lvl>
    <w:lvl w:ilvl="2">
      <w:start w:val="1"/>
      <w:numFmt w:val="decimal"/>
      <w:pStyle w:val="3"/>
      <w:isLgl/>
      <w:lvlText w:val="%3.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3">
      <w:start w:val="1"/>
      <w:numFmt w:val="decimal"/>
      <w:pStyle w:val="4"/>
      <w:isLgl/>
      <w:lvlText w:val="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>
      <w:start w:val="1"/>
      <w:numFmt w:val="none"/>
      <w:pStyle w:val="5"/>
      <w:isLgl/>
      <w:lvlText w:val="5.2.1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>
      <w:start w:val="1"/>
      <w:numFmt w:val="decimal"/>
      <w:pStyle w:val="6"/>
      <w:isLgl/>
      <w:lvlText w:val="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>
      <w:start w:val="1"/>
      <w:numFmt w:val="decimal"/>
      <w:pStyle w:val="7"/>
      <w:isLgl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>
      <w:start w:val="1"/>
      <w:numFmt w:val="decimal"/>
      <w:pStyle w:val="8"/>
      <w:isLgl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>
      <w:start w:val="1"/>
      <w:numFmt w:val="decimal"/>
      <w:pStyle w:val="9"/>
      <w:isLgl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3">
    <w:nsid w:val="6A837517"/>
    <w:multiLevelType w:val="multilevel"/>
    <w:tmpl w:val="6A837517"/>
    <w:lvl w:ilvl="0">
      <w:start w:val="2"/>
      <w:numFmt w:val="decimal"/>
      <w:pStyle w:val="a"/>
      <w:lvlText w:val="%1)"/>
      <w:lvlJc w:val="left"/>
      <w:pPr>
        <w:tabs>
          <w:tab w:val="left" w:pos="930"/>
        </w:tabs>
        <w:ind w:left="93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1410"/>
        </w:tabs>
        <w:ind w:left="1410" w:hanging="420"/>
      </w:pPr>
    </w:lvl>
    <w:lvl w:ilvl="2">
      <w:start w:val="1"/>
      <w:numFmt w:val="lowerRoman"/>
      <w:lvlText w:val="%3."/>
      <w:lvlJc w:val="right"/>
      <w:pPr>
        <w:tabs>
          <w:tab w:val="left" w:pos="1830"/>
        </w:tabs>
        <w:ind w:left="1830" w:hanging="420"/>
      </w:pPr>
    </w:lvl>
    <w:lvl w:ilvl="3">
      <w:start w:val="1"/>
      <w:numFmt w:val="decimal"/>
      <w:lvlText w:val="%4."/>
      <w:lvlJc w:val="left"/>
      <w:pPr>
        <w:tabs>
          <w:tab w:val="left" w:pos="2250"/>
        </w:tabs>
        <w:ind w:left="2250" w:hanging="420"/>
      </w:pPr>
    </w:lvl>
    <w:lvl w:ilvl="4">
      <w:start w:val="1"/>
      <w:numFmt w:val="lowerLetter"/>
      <w:lvlText w:val="%5)"/>
      <w:lvlJc w:val="left"/>
      <w:pPr>
        <w:tabs>
          <w:tab w:val="left" w:pos="2670"/>
        </w:tabs>
        <w:ind w:left="2670" w:hanging="420"/>
      </w:pPr>
    </w:lvl>
    <w:lvl w:ilvl="5">
      <w:start w:val="1"/>
      <w:numFmt w:val="lowerRoman"/>
      <w:lvlText w:val="%6."/>
      <w:lvlJc w:val="right"/>
      <w:pPr>
        <w:tabs>
          <w:tab w:val="left" w:pos="3090"/>
        </w:tabs>
        <w:ind w:left="3090" w:hanging="420"/>
      </w:pPr>
    </w:lvl>
    <w:lvl w:ilvl="6">
      <w:start w:val="1"/>
      <w:numFmt w:val="decimal"/>
      <w:lvlText w:val="%7."/>
      <w:lvlJc w:val="left"/>
      <w:pPr>
        <w:tabs>
          <w:tab w:val="left" w:pos="3510"/>
        </w:tabs>
        <w:ind w:left="3510" w:hanging="420"/>
      </w:pPr>
    </w:lvl>
    <w:lvl w:ilvl="7">
      <w:start w:val="1"/>
      <w:numFmt w:val="lowerLetter"/>
      <w:lvlText w:val="%8)"/>
      <w:lvlJc w:val="left"/>
      <w:pPr>
        <w:tabs>
          <w:tab w:val="left" w:pos="3930"/>
        </w:tabs>
        <w:ind w:left="3930" w:hanging="420"/>
      </w:pPr>
    </w:lvl>
    <w:lvl w:ilvl="8">
      <w:start w:val="1"/>
      <w:numFmt w:val="lowerRoman"/>
      <w:lvlText w:val="%9."/>
      <w:lvlJc w:val="right"/>
      <w:pPr>
        <w:tabs>
          <w:tab w:val="left" w:pos="4350"/>
        </w:tabs>
        <w:ind w:left="4350" w:hanging="420"/>
      </w:pPr>
    </w:lvl>
  </w:abstractNum>
  <w:abstractNum w:abstractNumId="4">
    <w:nsid w:val="6F427502"/>
    <w:multiLevelType w:val="multilevel"/>
    <w:tmpl w:val="6F427502"/>
    <w:lvl w:ilvl="0">
      <w:start w:val="1"/>
      <w:numFmt w:val="decimal"/>
      <w:pStyle w:val="10"/>
      <w:suff w:val="nothing"/>
      <w:lvlText w:val="第%1章 "/>
      <w:lvlJc w:val="left"/>
      <w:pPr>
        <w:ind w:left="4678" w:hanging="567"/>
      </w:pPr>
      <w:rPr>
        <w:rFonts w:ascii="Arial" w:hAnsi="Arial" w:hint="default"/>
        <w:color w:val="auto"/>
      </w:rPr>
    </w:lvl>
    <w:lvl w:ilvl="1">
      <w:start w:val="1"/>
      <w:numFmt w:val="decimal"/>
      <w:pStyle w:val="20"/>
      <w:suff w:val="nothing"/>
      <w:lvlText w:val="%1.%2."/>
      <w:lvlJc w:val="left"/>
      <w:pPr>
        <w:ind w:left="1702" w:hanging="1418"/>
      </w:pPr>
      <w:rPr>
        <w:rFonts w:ascii="Arial" w:hAnsi="Arial" w:hint="default"/>
      </w:rPr>
    </w:lvl>
    <w:lvl w:ilvl="2">
      <w:start w:val="1"/>
      <w:numFmt w:val="decimal"/>
      <w:pStyle w:val="30"/>
      <w:suff w:val="nothing"/>
      <w:lvlText w:val="%1.%2.%3."/>
      <w:lvlJc w:val="left"/>
      <w:pPr>
        <w:ind w:left="5119" w:hanging="2268"/>
      </w:pPr>
      <w:rPr>
        <w:rFonts w:ascii="Arial" w:hAnsi="Arial" w:hint="default"/>
        <w:b w:val="0"/>
      </w:rPr>
    </w:lvl>
    <w:lvl w:ilvl="3">
      <w:start w:val="1"/>
      <w:numFmt w:val="decimal"/>
      <w:pStyle w:val="40"/>
      <w:suff w:val="nothing"/>
      <w:lvlText w:val="%1.%2.%3.%4."/>
      <w:lvlJc w:val="left"/>
      <w:pPr>
        <w:ind w:left="8804" w:hanging="3402"/>
      </w:pPr>
      <w:rPr>
        <w:rFonts w:ascii="Arial" w:hAnsi="Arial" w:hint="default"/>
      </w:rPr>
    </w:lvl>
    <w:lvl w:ilvl="4">
      <w:start w:val="1"/>
      <w:numFmt w:val="decimal"/>
      <w:pStyle w:val="50"/>
      <w:suff w:val="nothing"/>
      <w:lvlText w:val="%1.%2.%3.%4.%5."/>
      <w:lvlJc w:val="left"/>
      <w:pPr>
        <w:ind w:left="13042" w:hanging="4253"/>
      </w:pPr>
      <w:rPr>
        <w:rFonts w:ascii="Arial" w:hAnsi="Arial" w:hint="default"/>
      </w:rPr>
    </w:lvl>
    <w:lvl w:ilvl="5">
      <w:start w:val="1"/>
      <w:numFmt w:val="decimal"/>
      <w:pStyle w:val="60"/>
      <w:suff w:val="nothing"/>
      <w:lvlText w:val="%1.%2.%3.%4.%5.%6."/>
      <w:lvlJc w:val="left"/>
      <w:pPr>
        <w:ind w:left="7671" w:hanging="4820"/>
      </w:pPr>
      <w:rPr>
        <w:rFonts w:ascii="Arial" w:hAnsi="Arial" w:hint="default"/>
      </w:rPr>
    </w:lvl>
    <w:lvl w:ilvl="6">
      <w:start w:val="1"/>
      <w:numFmt w:val="decimal"/>
      <w:lvlText w:val="%1.%2.%3.%4.%5.%6.%7."/>
      <w:lvlJc w:val="left"/>
      <w:pPr>
        <w:tabs>
          <w:tab w:val="left" w:pos="4127"/>
        </w:tabs>
        <w:ind w:left="4127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left" w:pos="4269"/>
        </w:tabs>
        <w:ind w:left="4269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left" w:pos="4410"/>
        </w:tabs>
        <w:ind w:left="4410" w:hanging="1559"/>
      </w:pPr>
      <w:rPr>
        <w:rFonts w:hint="eastAsia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hideSpellingErrors/>
  <w:proofState w:spelling="clean" w:grammar="clean"/>
  <w:attachedTemplate r:id="rId1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DB59BE"/>
    <w:rsid w:val="00000028"/>
    <w:rsid w:val="00000125"/>
    <w:rsid w:val="00000184"/>
    <w:rsid w:val="00000F4F"/>
    <w:rsid w:val="000016EA"/>
    <w:rsid w:val="00001BE5"/>
    <w:rsid w:val="00001FD5"/>
    <w:rsid w:val="000035CE"/>
    <w:rsid w:val="00003A7F"/>
    <w:rsid w:val="00004043"/>
    <w:rsid w:val="00004B38"/>
    <w:rsid w:val="000056A5"/>
    <w:rsid w:val="0000725A"/>
    <w:rsid w:val="00010F10"/>
    <w:rsid w:val="0001225C"/>
    <w:rsid w:val="0001514A"/>
    <w:rsid w:val="00015661"/>
    <w:rsid w:val="00015EE6"/>
    <w:rsid w:val="00017A39"/>
    <w:rsid w:val="000201F7"/>
    <w:rsid w:val="00020DCD"/>
    <w:rsid w:val="00024EA5"/>
    <w:rsid w:val="00025496"/>
    <w:rsid w:val="000262EF"/>
    <w:rsid w:val="000279A1"/>
    <w:rsid w:val="00027FF0"/>
    <w:rsid w:val="000307A0"/>
    <w:rsid w:val="00030D77"/>
    <w:rsid w:val="0003157B"/>
    <w:rsid w:val="00031EA3"/>
    <w:rsid w:val="0003265C"/>
    <w:rsid w:val="00032A33"/>
    <w:rsid w:val="0003333B"/>
    <w:rsid w:val="000335A2"/>
    <w:rsid w:val="00033D19"/>
    <w:rsid w:val="00035780"/>
    <w:rsid w:val="00035D41"/>
    <w:rsid w:val="0004121B"/>
    <w:rsid w:val="000416CF"/>
    <w:rsid w:val="00041792"/>
    <w:rsid w:val="000427A3"/>
    <w:rsid w:val="00043975"/>
    <w:rsid w:val="00043BD0"/>
    <w:rsid w:val="00043FB6"/>
    <w:rsid w:val="00044B34"/>
    <w:rsid w:val="00047C8D"/>
    <w:rsid w:val="00047EAF"/>
    <w:rsid w:val="000514D7"/>
    <w:rsid w:val="000527EF"/>
    <w:rsid w:val="000543BB"/>
    <w:rsid w:val="000546B7"/>
    <w:rsid w:val="00056858"/>
    <w:rsid w:val="000571CD"/>
    <w:rsid w:val="00060014"/>
    <w:rsid w:val="00062F9D"/>
    <w:rsid w:val="00063DA1"/>
    <w:rsid w:val="00063F67"/>
    <w:rsid w:val="00067340"/>
    <w:rsid w:val="00067B1B"/>
    <w:rsid w:val="00070D50"/>
    <w:rsid w:val="000718F8"/>
    <w:rsid w:val="00071D64"/>
    <w:rsid w:val="00072358"/>
    <w:rsid w:val="0007327F"/>
    <w:rsid w:val="00074399"/>
    <w:rsid w:val="00074AC2"/>
    <w:rsid w:val="00080712"/>
    <w:rsid w:val="00080CA8"/>
    <w:rsid w:val="00081BCB"/>
    <w:rsid w:val="00081F6D"/>
    <w:rsid w:val="00082129"/>
    <w:rsid w:val="00082470"/>
    <w:rsid w:val="000827AB"/>
    <w:rsid w:val="0008366A"/>
    <w:rsid w:val="000838EF"/>
    <w:rsid w:val="00084632"/>
    <w:rsid w:val="00085390"/>
    <w:rsid w:val="000857D5"/>
    <w:rsid w:val="00086946"/>
    <w:rsid w:val="000870C3"/>
    <w:rsid w:val="00090074"/>
    <w:rsid w:val="0009190C"/>
    <w:rsid w:val="00093415"/>
    <w:rsid w:val="00093B94"/>
    <w:rsid w:val="000942B5"/>
    <w:rsid w:val="000947D2"/>
    <w:rsid w:val="00094877"/>
    <w:rsid w:val="000950C6"/>
    <w:rsid w:val="00096793"/>
    <w:rsid w:val="000A0265"/>
    <w:rsid w:val="000A310F"/>
    <w:rsid w:val="000A612F"/>
    <w:rsid w:val="000A64AA"/>
    <w:rsid w:val="000A6799"/>
    <w:rsid w:val="000A6B97"/>
    <w:rsid w:val="000A7E99"/>
    <w:rsid w:val="000B002A"/>
    <w:rsid w:val="000B1961"/>
    <w:rsid w:val="000B1B45"/>
    <w:rsid w:val="000B2F42"/>
    <w:rsid w:val="000B335F"/>
    <w:rsid w:val="000B4062"/>
    <w:rsid w:val="000B5BF9"/>
    <w:rsid w:val="000B615D"/>
    <w:rsid w:val="000B732D"/>
    <w:rsid w:val="000B7A81"/>
    <w:rsid w:val="000B7A85"/>
    <w:rsid w:val="000C0241"/>
    <w:rsid w:val="000C0F4E"/>
    <w:rsid w:val="000C1722"/>
    <w:rsid w:val="000C23DA"/>
    <w:rsid w:val="000C350A"/>
    <w:rsid w:val="000C3C5D"/>
    <w:rsid w:val="000C3E99"/>
    <w:rsid w:val="000C470E"/>
    <w:rsid w:val="000C5113"/>
    <w:rsid w:val="000C52C9"/>
    <w:rsid w:val="000C5425"/>
    <w:rsid w:val="000C6B0E"/>
    <w:rsid w:val="000C7398"/>
    <w:rsid w:val="000C756F"/>
    <w:rsid w:val="000C7E9E"/>
    <w:rsid w:val="000D19E9"/>
    <w:rsid w:val="000D2644"/>
    <w:rsid w:val="000D30CF"/>
    <w:rsid w:val="000D3866"/>
    <w:rsid w:val="000D3EAD"/>
    <w:rsid w:val="000D4AE2"/>
    <w:rsid w:val="000D77F5"/>
    <w:rsid w:val="000D7974"/>
    <w:rsid w:val="000D7C14"/>
    <w:rsid w:val="000E12D5"/>
    <w:rsid w:val="000E228A"/>
    <w:rsid w:val="000E2A54"/>
    <w:rsid w:val="000E59C4"/>
    <w:rsid w:val="000E6162"/>
    <w:rsid w:val="000E6F40"/>
    <w:rsid w:val="000E7DBA"/>
    <w:rsid w:val="000F2E5B"/>
    <w:rsid w:val="000F3953"/>
    <w:rsid w:val="000F39FC"/>
    <w:rsid w:val="000F3AC2"/>
    <w:rsid w:val="000F47E9"/>
    <w:rsid w:val="000F512B"/>
    <w:rsid w:val="000F74CF"/>
    <w:rsid w:val="001005E6"/>
    <w:rsid w:val="00100748"/>
    <w:rsid w:val="001022F4"/>
    <w:rsid w:val="00102398"/>
    <w:rsid w:val="0010247E"/>
    <w:rsid w:val="001036AB"/>
    <w:rsid w:val="0010516F"/>
    <w:rsid w:val="00105884"/>
    <w:rsid w:val="001060DF"/>
    <w:rsid w:val="001064EE"/>
    <w:rsid w:val="00106A30"/>
    <w:rsid w:val="00107103"/>
    <w:rsid w:val="00107905"/>
    <w:rsid w:val="001101F9"/>
    <w:rsid w:val="00113317"/>
    <w:rsid w:val="00113D2F"/>
    <w:rsid w:val="00114652"/>
    <w:rsid w:val="00114726"/>
    <w:rsid w:val="00114E2E"/>
    <w:rsid w:val="00115699"/>
    <w:rsid w:val="00120DEB"/>
    <w:rsid w:val="00122194"/>
    <w:rsid w:val="001223BE"/>
    <w:rsid w:val="001226D0"/>
    <w:rsid w:val="00123FB5"/>
    <w:rsid w:val="0012475F"/>
    <w:rsid w:val="0012550E"/>
    <w:rsid w:val="00125894"/>
    <w:rsid w:val="0012675F"/>
    <w:rsid w:val="00126799"/>
    <w:rsid w:val="00126972"/>
    <w:rsid w:val="00126AF9"/>
    <w:rsid w:val="00127981"/>
    <w:rsid w:val="001279B6"/>
    <w:rsid w:val="001317DB"/>
    <w:rsid w:val="0013206A"/>
    <w:rsid w:val="001327F8"/>
    <w:rsid w:val="00133147"/>
    <w:rsid w:val="00134684"/>
    <w:rsid w:val="00135232"/>
    <w:rsid w:val="001361E8"/>
    <w:rsid w:val="00136802"/>
    <w:rsid w:val="00136B66"/>
    <w:rsid w:val="001373C1"/>
    <w:rsid w:val="00137ACA"/>
    <w:rsid w:val="00137FF6"/>
    <w:rsid w:val="0014140B"/>
    <w:rsid w:val="00142DB3"/>
    <w:rsid w:val="00142FCC"/>
    <w:rsid w:val="00143E22"/>
    <w:rsid w:val="00143E36"/>
    <w:rsid w:val="00144AF0"/>
    <w:rsid w:val="00144B45"/>
    <w:rsid w:val="001457B0"/>
    <w:rsid w:val="00146434"/>
    <w:rsid w:val="0014717D"/>
    <w:rsid w:val="00147CE0"/>
    <w:rsid w:val="00147F48"/>
    <w:rsid w:val="001507E0"/>
    <w:rsid w:val="00152EAB"/>
    <w:rsid w:val="001538E5"/>
    <w:rsid w:val="00155AE5"/>
    <w:rsid w:val="0015622C"/>
    <w:rsid w:val="00156749"/>
    <w:rsid w:val="00157647"/>
    <w:rsid w:val="0016101F"/>
    <w:rsid w:val="001631E2"/>
    <w:rsid w:val="0016343D"/>
    <w:rsid w:val="00163542"/>
    <w:rsid w:val="001639D6"/>
    <w:rsid w:val="00164163"/>
    <w:rsid w:val="00164B2E"/>
    <w:rsid w:val="00166989"/>
    <w:rsid w:val="00166F9B"/>
    <w:rsid w:val="00170E43"/>
    <w:rsid w:val="00171391"/>
    <w:rsid w:val="00171B05"/>
    <w:rsid w:val="00171BFB"/>
    <w:rsid w:val="00171C1E"/>
    <w:rsid w:val="001733FC"/>
    <w:rsid w:val="00173586"/>
    <w:rsid w:val="001745DD"/>
    <w:rsid w:val="00175944"/>
    <w:rsid w:val="00176170"/>
    <w:rsid w:val="0017651D"/>
    <w:rsid w:val="00176EAC"/>
    <w:rsid w:val="00180AC6"/>
    <w:rsid w:val="00181AC6"/>
    <w:rsid w:val="0018244B"/>
    <w:rsid w:val="00182AE4"/>
    <w:rsid w:val="00184DE8"/>
    <w:rsid w:val="001855EA"/>
    <w:rsid w:val="00185960"/>
    <w:rsid w:val="00185D14"/>
    <w:rsid w:val="00187095"/>
    <w:rsid w:val="001872E1"/>
    <w:rsid w:val="00190D6F"/>
    <w:rsid w:val="00191F8B"/>
    <w:rsid w:val="00192024"/>
    <w:rsid w:val="00192F50"/>
    <w:rsid w:val="0019320C"/>
    <w:rsid w:val="0019482B"/>
    <w:rsid w:val="00194B29"/>
    <w:rsid w:val="0019798B"/>
    <w:rsid w:val="00197A65"/>
    <w:rsid w:val="001A00A6"/>
    <w:rsid w:val="001A40A1"/>
    <w:rsid w:val="001A60EF"/>
    <w:rsid w:val="001A633C"/>
    <w:rsid w:val="001A6779"/>
    <w:rsid w:val="001A6CD8"/>
    <w:rsid w:val="001B07FC"/>
    <w:rsid w:val="001B08E4"/>
    <w:rsid w:val="001B1671"/>
    <w:rsid w:val="001B6753"/>
    <w:rsid w:val="001B711D"/>
    <w:rsid w:val="001B74E4"/>
    <w:rsid w:val="001C0918"/>
    <w:rsid w:val="001C1941"/>
    <w:rsid w:val="001C21B7"/>
    <w:rsid w:val="001C34B6"/>
    <w:rsid w:val="001C496C"/>
    <w:rsid w:val="001C4C50"/>
    <w:rsid w:val="001C72C0"/>
    <w:rsid w:val="001D059E"/>
    <w:rsid w:val="001D1A91"/>
    <w:rsid w:val="001D24DF"/>
    <w:rsid w:val="001D276E"/>
    <w:rsid w:val="001D2C66"/>
    <w:rsid w:val="001D51F1"/>
    <w:rsid w:val="001D590D"/>
    <w:rsid w:val="001D77CE"/>
    <w:rsid w:val="001E0D7F"/>
    <w:rsid w:val="001E0E3C"/>
    <w:rsid w:val="001E2148"/>
    <w:rsid w:val="001E235F"/>
    <w:rsid w:val="001E3939"/>
    <w:rsid w:val="001E3BD5"/>
    <w:rsid w:val="001E4178"/>
    <w:rsid w:val="001E489C"/>
    <w:rsid w:val="001E63CA"/>
    <w:rsid w:val="001E6F1C"/>
    <w:rsid w:val="001F056F"/>
    <w:rsid w:val="001F4CDA"/>
    <w:rsid w:val="001F4F63"/>
    <w:rsid w:val="001F6252"/>
    <w:rsid w:val="001F6A98"/>
    <w:rsid w:val="001F73F2"/>
    <w:rsid w:val="001F766C"/>
    <w:rsid w:val="001F7C6D"/>
    <w:rsid w:val="00200345"/>
    <w:rsid w:val="0020596B"/>
    <w:rsid w:val="00205BDB"/>
    <w:rsid w:val="002062D0"/>
    <w:rsid w:val="00207D0F"/>
    <w:rsid w:val="00210111"/>
    <w:rsid w:val="0021210C"/>
    <w:rsid w:val="00215F9C"/>
    <w:rsid w:val="00220272"/>
    <w:rsid w:val="00221ABD"/>
    <w:rsid w:val="00223D45"/>
    <w:rsid w:val="002245A0"/>
    <w:rsid w:val="0022518B"/>
    <w:rsid w:val="0022547F"/>
    <w:rsid w:val="00225CEF"/>
    <w:rsid w:val="00227039"/>
    <w:rsid w:val="00227BB6"/>
    <w:rsid w:val="00230F55"/>
    <w:rsid w:val="00231FBB"/>
    <w:rsid w:val="002321A9"/>
    <w:rsid w:val="002333BD"/>
    <w:rsid w:val="00235353"/>
    <w:rsid w:val="002355A2"/>
    <w:rsid w:val="00240515"/>
    <w:rsid w:val="00243434"/>
    <w:rsid w:val="002434C1"/>
    <w:rsid w:val="00244689"/>
    <w:rsid w:val="00244F9F"/>
    <w:rsid w:val="0024766A"/>
    <w:rsid w:val="00247CD0"/>
    <w:rsid w:val="00250C40"/>
    <w:rsid w:val="00252E20"/>
    <w:rsid w:val="00253C53"/>
    <w:rsid w:val="00253F68"/>
    <w:rsid w:val="002578C6"/>
    <w:rsid w:val="00260544"/>
    <w:rsid w:val="0026076F"/>
    <w:rsid w:val="00261054"/>
    <w:rsid w:val="00261759"/>
    <w:rsid w:val="00262950"/>
    <w:rsid w:val="0026393B"/>
    <w:rsid w:val="00263C28"/>
    <w:rsid w:val="0026446B"/>
    <w:rsid w:val="002645AD"/>
    <w:rsid w:val="00264D16"/>
    <w:rsid w:val="00265F92"/>
    <w:rsid w:val="00267CBA"/>
    <w:rsid w:val="002700DD"/>
    <w:rsid w:val="00270D75"/>
    <w:rsid w:val="00271EE3"/>
    <w:rsid w:val="0027358F"/>
    <w:rsid w:val="002755BB"/>
    <w:rsid w:val="00276D2E"/>
    <w:rsid w:val="00277691"/>
    <w:rsid w:val="0028030B"/>
    <w:rsid w:val="002804B9"/>
    <w:rsid w:val="00283E6D"/>
    <w:rsid w:val="00283F51"/>
    <w:rsid w:val="00284084"/>
    <w:rsid w:val="00285965"/>
    <w:rsid w:val="002863A2"/>
    <w:rsid w:val="0028678D"/>
    <w:rsid w:val="00286A28"/>
    <w:rsid w:val="00287090"/>
    <w:rsid w:val="00290101"/>
    <w:rsid w:val="00290EBD"/>
    <w:rsid w:val="00292CDB"/>
    <w:rsid w:val="00294842"/>
    <w:rsid w:val="0029555F"/>
    <w:rsid w:val="002A1974"/>
    <w:rsid w:val="002A25C4"/>
    <w:rsid w:val="002A3143"/>
    <w:rsid w:val="002A47C1"/>
    <w:rsid w:val="002A56AB"/>
    <w:rsid w:val="002A58C9"/>
    <w:rsid w:val="002A5BED"/>
    <w:rsid w:val="002A5DD4"/>
    <w:rsid w:val="002A73E4"/>
    <w:rsid w:val="002A7C9D"/>
    <w:rsid w:val="002B0DA6"/>
    <w:rsid w:val="002B2658"/>
    <w:rsid w:val="002B4F7E"/>
    <w:rsid w:val="002B6F14"/>
    <w:rsid w:val="002B7817"/>
    <w:rsid w:val="002C0BEC"/>
    <w:rsid w:val="002C1F52"/>
    <w:rsid w:val="002C278D"/>
    <w:rsid w:val="002C2DC3"/>
    <w:rsid w:val="002C32C7"/>
    <w:rsid w:val="002C4310"/>
    <w:rsid w:val="002C4BB0"/>
    <w:rsid w:val="002C554B"/>
    <w:rsid w:val="002C59A7"/>
    <w:rsid w:val="002C7B3B"/>
    <w:rsid w:val="002C7FAC"/>
    <w:rsid w:val="002D002A"/>
    <w:rsid w:val="002D03F3"/>
    <w:rsid w:val="002D0F05"/>
    <w:rsid w:val="002D1CFE"/>
    <w:rsid w:val="002D3088"/>
    <w:rsid w:val="002D3AE5"/>
    <w:rsid w:val="002D3E6B"/>
    <w:rsid w:val="002D437D"/>
    <w:rsid w:val="002D514C"/>
    <w:rsid w:val="002E06E6"/>
    <w:rsid w:val="002E0E84"/>
    <w:rsid w:val="002E14AC"/>
    <w:rsid w:val="002E1B57"/>
    <w:rsid w:val="002E2DE2"/>
    <w:rsid w:val="002E3158"/>
    <w:rsid w:val="002E69F0"/>
    <w:rsid w:val="002E79CB"/>
    <w:rsid w:val="002F07B2"/>
    <w:rsid w:val="002F676D"/>
    <w:rsid w:val="002F7155"/>
    <w:rsid w:val="002F765C"/>
    <w:rsid w:val="00301D8D"/>
    <w:rsid w:val="00302A1F"/>
    <w:rsid w:val="003030DF"/>
    <w:rsid w:val="00304433"/>
    <w:rsid w:val="00304699"/>
    <w:rsid w:val="00306379"/>
    <w:rsid w:val="0030724E"/>
    <w:rsid w:val="003079ED"/>
    <w:rsid w:val="0031000F"/>
    <w:rsid w:val="00310C71"/>
    <w:rsid w:val="00311F10"/>
    <w:rsid w:val="0031339A"/>
    <w:rsid w:val="003142AD"/>
    <w:rsid w:val="00315741"/>
    <w:rsid w:val="0031684A"/>
    <w:rsid w:val="00317FAF"/>
    <w:rsid w:val="003213F6"/>
    <w:rsid w:val="00322B89"/>
    <w:rsid w:val="00322EB5"/>
    <w:rsid w:val="00323C0F"/>
    <w:rsid w:val="00324DE7"/>
    <w:rsid w:val="003251B6"/>
    <w:rsid w:val="003254F5"/>
    <w:rsid w:val="0032650D"/>
    <w:rsid w:val="003271EE"/>
    <w:rsid w:val="00327AEB"/>
    <w:rsid w:val="003323E4"/>
    <w:rsid w:val="003323FF"/>
    <w:rsid w:val="0033307F"/>
    <w:rsid w:val="0033344F"/>
    <w:rsid w:val="00334DD9"/>
    <w:rsid w:val="00337709"/>
    <w:rsid w:val="00337870"/>
    <w:rsid w:val="00340047"/>
    <w:rsid w:val="00340422"/>
    <w:rsid w:val="00340F00"/>
    <w:rsid w:val="003412E2"/>
    <w:rsid w:val="00341389"/>
    <w:rsid w:val="0034248D"/>
    <w:rsid w:val="0034279E"/>
    <w:rsid w:val="00342F9C"/>
    <w:rsid w:val="00343839"/>
    <w:rsid w:val="00344F31"/>
    <w:rsid w:val="0034506B"/>
    <w:rsid w:val="0034553A"/>
    <w:rsid w:val="00350BBB"/>
    <w:rsid w:val="00351454"/>
    <w:rsid w:val="00352236"/>
    <w:rsid w:val="0035250D"/>
    <w:rsid w:val="003527BE"/>
    <w:rsid w:val="0035321E"/>
    <w:rsid w:val="003543CE"/>
    <w:rsid w:val="00354B82"/>
    <w:rsid w:val="003551C3"/>
    <w:rsid w:val="003554A6"/>
    <w:rsid w:val="00355971"/>
    <w:rsid w:val="003568A3"/>
    <w:rsid w:val="00364FC1"/>
    <w:rsid w:val="00365A5A"/>
    <w:rsid w:val="00366400"/>
    <w:rsid w:val="00366725"/>
    <w:rsid w:val="003668CA"/>
    <w:rsid w:val="003668D6"/>
    <w:rsid w:val="003716BA"/>
    <w:rsid w:val="00375F65"/>
    <w:rsid w:val="00375F7F"/>
    <w:rsid w:val="003770A2"/>
    <w:rsid w:val="00380A8C"/>
    <w:rsid w:val="00381DC7"/>
    <w:rsid w:val="00383EB0"/>
    <w:rsid w:val="00384AB2"/>
    <w:rsid w:val="003875CA"/>
    <w:rsid w:val="00387720"/>
    <w:rsid w:val="00387C8A"/>
    <w:rsid w:val="00390452"/>
    <w:rsid w:val="0039059C"/>
    <w:rsid w:val="00390ADC"/>
    <w:rsid w:val="00390CAA"/>
    <w:rsid w:val="00390DAE"/>
    <w:rsid w:val="00390DB6"/>
    <w:rsid w:val="00390E54"/>
    <w:rsid w:val="0039188B"/>
    <w:rsid w:val="00391A47"/>
    <w:rsid w:val="00391E5C"/>
    <w:rsid w:val="00392322"/>
    <w:rsid w:val="00392D60"/>
    <w:rsid w:val="0039584E"/>
    <w:rsid w:val="00396463"/>
    <w:rsid w:val="003964A9"/>
    <w:rsid w:val="00397064"/>
    <w:rsid w:val="00397205"/>
    <w:rsid w:val="00397CDF"/>
    <w:rsid w:val="003A141D"/>
    <w:rsid w:val="003A4771"/>
    <w:rsid w:val="003B0108"/>
    <w:rsid w:val="003B0DD2"/>
    <w:rsid w:val="003B10F5"/>
    <w:rsid w:val="003B25B3"/>
    <w:rsid w:val="003B3526"/>
    <w:rsid w:val="003B3844"/>
    <w:rsid w:val="003B445D"/>
    <w:rsid w:val="003B675F"/>
    <w:rsid w:val="003C1CE6"/>
    <w:rsid w:val="003C2CE5"/>
    <w:rsid w:val="003C41A0"/>
    <w:rsid w:val="003C4382"/>
    <w:rsid w:val="003C45FF"/>
    <w:rsid w:val="003C5012"/>
    <w:rsid w:val="003C55A7"/>
    <w:rsid w:val="003C5C9D"/>
    <w:rsid w:val="003C6C5F"/>
    <w:rsid w:val="003C7419"/>
    <w:rsid w:val="003C7D7B"/>
    <w:rsid w:val="003C7E5F"/>
    <w:rsid w:val="003D0319"/>
    <w:rsid w:val="003D05A9"/>
    <w:rsid w:val="003D06AB"/>
    <w:rsid w:val="003D24EE"/>
    <w:rsid w:val="003D36D4"/>
    <w:rsid w:val="003D4FC6"/>
    <w:rsid w:val="003D5FAD"/>
    <w:rsid w:val="003D6212"/>
    <w:rsid w:val="003D63AB"/>
    <w:rsid w:val="003D6ADD"/>
    <w:rsid w:val="003E0FE0"/>
    <w:rsid w:val="003E17E0"/>
    <w:rsid w:val="003F31E7"/>
    <w:rsid w:val="003F4FA6"/>
    <w:rsid w:val="003F7C1C"/>
    <w:rsid w:val="00400F80"/>
    <w:rsid w:val="004011DB"/>
    <w:rsid w:val="00402F73"/>
    <w:rsid w:val="0040444F"/>
    <w:rsid w:val="004054F8"/>
    <w:rsid w:val="004062BE"/>
    <w:rsid w:val="00406600"/>
    <w:rsid w:val="004066F0"/>
    <w:rsid w:val="004106FB"/>
    <w:rsid w:val="00410DE1"/>
    <w:rsid w:val="0041162A"/>
    <w:rsid w:val="00414C7C"/>
    <w:rsid w:val="00415A61"/>
    <w:rsid w:val="00415AF2"/>
    <w:rsid w:val="00416EF6"/>
    <w:rsid w:val="00417269"/>
    <w:rsid w:val="0042294E"/>
    <w:rsid w:val="00422A81"/>
    <w:rsid w:val="00422BD8"/>
    <w:rsid w:val="004306A0"/>
    <w:rsid w:val="00430FA2"/>
    <w:rsid w:val="00431CF0"/>
    <w:rsid w:val="0043233E"/>
    <w:rsid w:val="00433945"/>
    <w:rsid w:val="00434EB2"/>
    <w:rsid w:val="00437FC8"/>
    <w:rsid w:val="004408D2"/>
    <w:rsid w:val="00440A40"/>
    <w:rsid w:val="00443218"/>
    <w:rsid w:val="004446BD"/>
    <w:rsid w:val="00445226"/>
    <w:rsid w:val="00446335"/>
    <w:rsid w:val="00446F2A"/>
    <w:rsid w:val="00446F40"/>
    <w:rsid w:val="004532C9"/>
    <w:rsid w:val="00453E58"/>
    <w:rsid w:val="0045534F"/>
    <w:rsid w:val="0045568B"/>
    <w:rsid w:val="00455BF5"/>
    <w:rsid w:val="004568F1"/>
    <w:rsid w:val="00456F96"/>
    <w:rsid w:val="004579CF"/>
    <w:rsid w:val="004613FE"/>
    <w:rsid w:val="00461506"/>
    <w:rsid w:val="00462D79"/>
    <w:rsid w:val="00466884"/>
    <w:rsid w:val="00466B0C"/>
    <w:rsid w:val="004675EE"/>
    <w:rsid w:val="00467624"/>
    <w:rsid w:val="004710C9"/>
    <w:rsid w:val="004720CD"/>
    <w:rsid w:val="00472D0C"/>
    <w:rsid w:val="004735F9"/>
    <w:rsid w:val="00474626"/>
    <w:rsid w:val="00475B39"/>
    <w:rsid w:val="00475E63"/>
    <w:rsid w:val="00477E33"/>
    <w:rsid w:val="004800B1"/>
    <w:rsid w:val="0048267C"/>
    <w:rsid w:val="0049052A"/>
    <w:rsid w:val="004906DE"/>
    <w:rsid w:val="00492D6D"/>
    <w:rsid w:val="0049479A"/>
    <w:rsid w:val="00495E01"/>
    <w:rsid w:val="004960C5"/>
    <w:rsid w:val="0049669C"/>
    <w:rsid w:val="00496EA0"/>
    <w:rsid w:val="0049760C"/>
    <w:rsid w:val="004A07C3"/>
    <w:rsid w:val="004A0EE1"/>
    <w:rsid w:val="004A3530"/>
    <w:rsid w:val="004A3878"/>
    <w:rsid w:val="004A439C"/>
    <w:rsid w:val="004A4A47"/>
    <w:rsid w:val="004A553C"/>
    <w:rsid w:val="004A676D"/>
    <w:rsid w:val="004A6E2A"/>
    <w:rsid w:val="004B0152"/>
    <w:rsid w:val="004B17C6"/>
    <w:rsid w:val="004B1B9B"/>
    <w:rsid w:val="004B1E77"/>
    <w:rsid w:val="004B2A04"/>
    <w:rsid w:val="004B2B47"/>
    <w:rsid w:val="004B30F1"/>
    <w:rsid w:val="004B5367"/>
    <w:rsid w:val="004B56B5"/>
    <w:rsid w:val="004B5872"/>
    <w:rsid w:val="004B5B7D"/>
    <w:rsid w:val="004C05F8"/>
    <w:rsid w:val="004C0E4E"/>
    <w:rsid w:val="004C1BC3"/>
    <w:rsid w:val="004C2C99"/>
    <w:rsid w:val="004C470B"/>
    <w:rsid w:val="004C490E"/>
    <w:rsid w:val="004C548F"/>
    <w:rsid w:val="004D2259"/>
    <w:rsid w:val="004D3A81"/>
    <w:rsid w:val="004D47BF"/>
    <w:rsid w:val="004D4AB6"/>
    <w:rsid w:val="004D55C4"/>
    <w:rsid w:val="004D58E8"/>
    <w:rsid w:val="004D5C6A"/>
    <w:rsid w:val="004D6849"/>
    <w:rsid w:val="004D7482"/>
    <w:rsid w:val="004E0637"/>
    <w:rsid w:val="004E0E2C"/>
    <w:rsid w:val="004E0FD6"/>
    <w:rsid w:val="004E1914"/>
    <w:rsid w:val="004E2978"/>
    <w:rsid w:val="004E3778"/>
    <w:rsid w:val="004E3857"/>
    <w:rsid w:val="004E38C5"/>
    <w:rsid w:val="004E45BA"/>
    <w:rsid w:val="004E460D"/>
    <w:rsid w:val="004E4E79"/>
    <w:rsid w:val="004E58EB"/>
    <w:rsid w:val="004E61DE"/>
    <w:rsid w:val="004E74F9"/>
    <w:rsid w:val="004E7DB2"/>
    <w:rsid w:val="004F0524"/>
    <w:rsid w:val="004F0B00"/>
    <w:rsid w:val="004F224B"/>
    <w:rsid w:val="004F2C20"/>
    <w:rsid w:val="004F439C"/>
    <w:rsid w:val="004F4B73"/>
    <w:rsid w:val="004F544D"/>
    <w:rsid w:val="004F5F64"/>
    <w:rsid w:val="004F6268"/>
    <w:rsid w:val="004F6CF2"/>
    <w:rsid w:val="00500BF5"/>
    <w:rsid w:val="00500D44"/>
    <w:rsid w:val="00501959"/>
    <w:rsid w:val="0050385E"/>
    <w:rsid w:val="00504C5E"/>
    <w:rsid w:val="005058AF"/>
    <w:rsid w:val="00505FC2"/>
    <w:rsid w:val="00506196"/>
    <w:rsid w:val="005065B6"/>
    <w:rsid w:val="00506ADE"/>
    <w:rsid w:val="00506AFC"/>
    <w:rsid w:val="0050779D"/>
    <w:rsid w:val="00510116"/>
    <w:rsid w:val="00511DE9"/>
    <w:rsid w:val="00512EC2"/>
    <w:rsid w:val="005136A2"/>
    <w:rsid w:val="00513E10"/>
    <w:rsid w:val="00514657"/>
    <w:rsid w:val="0051503C"/>
    <w:rsid w:val="005157FC"/>
    <w:rsid w:val="00515BC0"/>
    <w:rsid w:val="005169D6"/>
    <w:rsid w:val="005170AE"/>
    <w:rsid w:val="00517D39"/>
    <w:rsid w:val="00517E92"/>
    <w:rsid w:val="00521D54"/>
    <w:rsid w:val="00522B49"/>
    <w:rsid w:val="0052436F"/>
    <w:rsid w:val="00524EC0"/>
    <w:rsid w:val="005252DC"/>
    <w:rsid w:val="005301BE"/>
    <w:rsid w:val="00530A5D"/>
    <w:rsid w:val="0053149D"/>
    <w:rsid w:val="005331A1"/>
    <w:rsid w:val="00533207"/>
    <w:rsid w:val="00533E15"/>
    <w:rsid w:val="005344B8"/>
    <w:rsid w:val="00535002"/>
    <w:rsid w:val="005368FB"/>
    <w:rsid w:val="00540A8A"/>
    <w:rsid w:val="00540CF9"/>
    <w:rsid w:val="00541113"/>
    <w:rsid w:val="005418F3"/>
    <w:rsid w:val="005428D2"/>
    <w:rsid w:val="00542B1F"/>
    <w:rsid w:val="005440E4"/>
    <w:rsid w:val="0054680B"/>
    <w:rsid w:val="0055063B"/>
    <w:rsid w:val="0055100E"/>
    <w:rsid w:val="00551894"/>
    <w:rsid w:val="00552A80"/>
    <w:rsid w:val="00553A44"/>
    <w:rsid w:val="00554DE4"/>
    <w:rsid w:val="00555D2A"/>
    <w:rsid w:val="0055746B"/>
    <w:rsid w:val="00557483"/>
    <w:rsid w:val="0055780E"/>
    <w:rsid w:val="00560063"/>
    <w:rsid w:val="005604F6"/>
    <w:rsid w:val="005615E0"/>
    <w:rsid w:val="0056183B"/>
    <w:rsid w:val="00563198"/>
    <w:rsid w:val="00564B60"/>
    <w:rsid w:val="005651F4"/>
    <w:rsid w:val="00565304"/>
    <w:rsid w:val="005677AE"/>
    <w:rsid w:val="00570763"/>
    <w:rsid w:val="00570C17"/>
    <w:rsid w:val="00575529"/>
    <w:rsid w:val="00575D10"/>
    <w:rsid w:val="005763F0"/>
    <w:rsid w:val="00576A2F"/>
    <w:rsid w:val="005819F8"/>
    <w:rsid w:val="00583C61"/>
    <w:rsid w:val="00584F65"/>
    <w:rsid w:val="00585898"/>
    <w:rsid w:val="005872DB"/>
    <w:rsid w:val="005907E0"/>
    <w:rsid w:val="00590F26"/>
    <w:rsid w:val="005921EA"/>
    <w:rsid w:val="005922FF"/>
    <w:rsid w:val="00593DE2"/>
    <w:rsid w:val="0059427D"/>
    <w:rsid w:val="00594708"/>
    <w:rsid w:val="00595C98"/>
    <w:rsid w:val="00597908"/>
    <w:rsid w:val="00597D56"/>
    <w:rsid w:val="005A032F"/>
    <w:rsid w:val="005A0638"/>
    <w:rsid w:val="005A23F6"/>
    <w:rsid w:val="005A2B84"/>
    <w:rsid w:val="005A2DCE"/>
    <w:rsid w:val="005A3657"/>
    <w:rsid w:val="005A3F95"/>
    <w:rsid w:val="005A49E7"/>
    <w:rsid w:val="005A5143"/>
    <w:rsid w:val="005A5587"/>
    <w:rsid w:val="005A5964"/>
    <w:rsid w:val="005A666B"/>
    <w:rsid w:val="005A6CDA"/>
    <w:rsid w:val="005B256E"/>
    <w:rsid w:val="005B37C1"/>
    <w:rsid w:val="005B529C"/>
    <w:rsid w:val="005B52AE"/>
    <w:rsid w:val="005B557D"/>
    <w:rsid w:val="005C179B"/>
    <w:rsid w:val="005C46CE"/>
    <w:rsid w:val="005C5B50"/>
    <w:rsid w:val="005C6EC5"/>
    <w:rsid w:val="005C759A"/>
    <w:rsid w:val="005D011F"/>
    <w:rsid w:val="005D0B5C"/>
    <w:rsid w:val="005D2C4A"/>
    <w:rsid w:val="005D3965"/>
    <w:rsid w:val="005D68D1"/>
    <w:rsid w:val="005D69A6"/>
    <w:rsid w:val="005D738B"/>
    <w:rsid w:val="005E536D"/>
    <w:rsid w:val="005E6DEF"/>
    <w:rsid w:val="005E7EA5"/>
    <w:rsid w:val="005F09FD"/>
    <w:rsid w:val="005F0AB9"/>
    <w:rsid w:val="005F165B"/>
    <w:rsid w:val="005F1A03"/>
    <w:rsid w:val="005F208F"/>
    <w:rsid w:val="005F2C9D"/>
    <w:rsid w:val="005F303C"/>
    <w:rsid w:val="005F3067"/>
    <w:rsid w:val="005F31F6"/>
    <w:rsid w:val="005F3844"/>
    <w:rsid w:val="005F3C59"/>
    <w:rsid w:val="005F4FAD"/>
    <w:rsid w:val="005F61AB"/>
    <w:rsid w:val="005F704B"/>
    <w:rsid w:val="005F7ABE"/>
    <w:rsid w:val="0060023C"/>
    <w:rsid w:val="00600F26"/>
    <w:rsid w:val="00603605"/>
    <w:rsid w:val="006040AD"/>
    <w:rsid w:val="00604470"/>
    <w:rsid w:val="00604F6D"/>
    <w:rsid w:val="00605287"/>
    <w:rsid w:val="006052BC"/>
    <w:rsid w:val="00605433"/>
    <w:rsid w:val="006056CD"/>
    <w:rsid w:val="006062FB"/>
    <w:rsid w:val="0060632B"/>
    <w:rsid w:val="00607385"/>
    <w:rsid w:val="00607432"/>
    <w:rsid w:val="0060746B"/>
    <w:rsid w:val="006075C1"/>
    <w:rsid w:val="00610BE5"/>
    <w:rsid w:val="00612CD8"/>
    <w:rsid w:val="00613D19"/>
    <w:rsid w:val="00616DCF"/>
    <w:rsid w:val="006202CB"/>
    <w:rsid w:val="006205BD"/>
    <w:rsid w:val="0062213D"/>
    <w:rsid w:val="006257BB"/>
    <w:rsid w:val="0062632F"/>
    <w:rsid w:val="006266D3"/>
    <w:rsid w:val="00627276"/>
    <w:rsid w:val="0062790D"/>
    <w:rsid w:val="006318C1"/>
    <w:rsid w:val="006326FF"/>
    <w:rsid w:val="0063294C"/>
    <w:rsid w:val="00632AC1"/>
    <w:rsid w:val="00632C6F"/>
    <w:rsid w:val="00635231"/>
    <w:rsid w:val="00635380"/>
    <w:rsid w:val="00635F22"/>
    <w:rsid w:val="00641383"/>
    <w:rsid w:val="00641C49"/>
    <w:rsid w:val="00642376"/>
    <w:rsid w:val="00642CE7"/>
    <w:rsid w:val="006434E3"/>
    <w:rsid w:val="006436AD"/>
    <w:rsid w:val="00643951"/>
    <w:rsid w:val="00643A54"/>
    <w:rsid w:val="00644DB7"/>
    <w:rsid w:val="006453E1"/>
    <w:rsid w:val="0064678C"/>
    <w:rsid w:val="00650BFB"/>
    <w:rsid w:val="00651408"/>
    <w:rsid w:val="00652955"/>
    <w:rsid w:val="00653013"/>
    <w:rsid w:val="0065370F"/>
    <w:rsid w:val="00653C55"/>
    <w:rsid w:val="00653F00"/>
    <w:rsid w:val="006547D1"/>
    <w:rsid w:val="00655C11"/>
    <w:rsid w:val="00656DCE"/>
    <w:rsid w:val="00657E26"/>
    <w:rsid w:val="00657FBC"/>
    <w:rsid w:val="006636FD"/>
    <w:rsid w:val="006659F6"/>
    <w:rsid w:val="006660CF"/>
    <w:rsid w:val="00666DF7"/>
    <w:rsid w:val="00667B32"/>
    <w:rsid w:val="006710A3"/>
    <w:rsid w:val="00671BA5"/>
    <w:rsid w:val="006720A6"/>
    <w:rsid w:val="0067330C"/>
    <w:rsid w:val="006734DB"/>
    <w:rsid w:val="006749A5"/>
    <w:rsid w:val="00674CB1"/>
    <w:rsid w:val="00674D8E"/>
    <w:rsid w:val="00677301"/>
    <w:rsid w:val="0067766E"/>
    <w:rsid w:val="006802B6"/>
    <w:rsid w:val="00680D50"/>
    <w:rsid w:val="006810BE"/>
    <w:rsid w:val="006831D3"/>
    <w:rsid w:val="006832CB"/>
    <w:rsid w:val="006834F5"/>
    <w:rsid w:val="00683A09"/>
    <w:rsid w:val="00683AC3"/>
    <w:rsid w:val="00683D41"/>
    <w:rsid w:val="00684A0F"/>
    <w:rsid w:val="006865C3"/>
    <w:rsid w:val="006866F3"/>
    <w:rsid w:val="00686819"/>
    <w:rsid w:val="00687095"/>
    <w:rsid w:val="0068763D"/>
    <w:rsid w:val="00690276"/>
    <w:rsid w:val="006915E1"/>
    <w:rsid w:val="00691DE1"/>
    <w:rsid w:val="00691E9E"/>
    <w:rsid w:val="0069230C"/>
    <w:rsid w:val="00692554"/>
    <w:rsid w:val="00692D5E"/>
    <w:rsid w:val="0069369B"/>
    <w:rsid w:val="00693A35"/>
    <w:rsid w:val="006943D1"/>
    <w:rsid w:val="0069517C"/>
    <w:rsid w:val="006955F2"/>
    <w:rsid w:val="00695C8D"/>
    <w:rsid w:val="00697890"/>
    <w:rsid w:val="006A10BA"/>
    <w:rsid w:val="006A24E0"/>
    <w:rsid w:val="006A47BB"/>
    <w:rsid w:val="006A58DE"/>
    <w:rsid w:val="006A5E98"/>
    <w:rsid w:val="006A6020"/>
    <w:rsid w:val="006A66BC"/>
    <w:rsid w:val="006B02D0"/>
    <w:rsid w:val="006B0E71"/>
    <w:rsid w:val="006B1249"/>
    <w:rsid w:val="006B1722"/>
    <w:rsid w:val="006B2ED9"/>
    <w:rsid w:val="006B3669"/>
    <w:rsid w:val="006B3893"/>
    <w:rsid w:val="006B5EBE"/>
    <w:rsid w:val="006B6412"/>
    <w:rsid w:val="006B7103"/>
    <w:rsid w:val="006B7192"/>
    <w:rsid w:val="006B74E9"/>
    <w:rsid w:val="006C01F1"/>
    <w:rsid w:val="006C09F5"/>
    <w:rsid w:val="006C1410"/>
    <w:rsid w:val="006C17D6"/>
    <w:rsid w:val="006C20BC"/>
    <w:rsid w:val="006C377D"/>
    <w:rsid w:val="006C3D07"/>
    <w:rsid w:val="006C3DDE"/>
    <w:rsid w:val="006C4519"/>
    <w:rsid w:val="006C45BE"/>
    <w:rsid w:val="006C7427"/>
    <w:rsid w:val="006C7C95"/>
    <w:rsid w:val="006D0DD2"/>
    <w:rsid w:val="006D1365"/>
    <w:rsid w:val="006D1692"/>
    <w:rsid w:val="006D1C3B"/>
    <w:rsid w:val="006D2B3B"/>
    <w:rsid w:val="006D55B8"/>
    <w:rsid w:val="006D5E59"/>
    <w:rsid w:val="006D617E"/>
    <w:rsid w:val="006D6C35"/>
    <w:rsid w:val="006D7B40"/>
    <w:rsid w:val="006E0844"/>
    <w:rsid w:val="006E0861"/>
    <w:rsid w:val="006E16E4"/>
    <w:rsid w:val="006E2B77"/>
    <w:rsid w:val="006E2F59"/>
    <w:rsid w:val="006E4041"/>
    <w:rsid w:val="006E41B2"/>
    <w:rsid w:val="006E4FBB"/>
    <w:rsid w:val="006E5BE4"/>
    <w:rsid w:val="006E5EB5"/>
    <w:rsid w:val="006E7500"/>
    <w:rsid w:val="006F02D3"/>
    <w:rsid w:val="006F0863"/>
    <w:rsid w:val="006F1F11"/>
    <w:rsid w:val="006F33A9"/>
    <w:rsid w:val="006F5228"/>
    <w:rsid w:val="006F5955"/>
    <w:rsid w:val="006F6BC0"/>
    <w:rsid w:val="006F7135"/>
    <w:rsid w:val="00700A2B"/>
    <w:rsid w:val="00702AC7"/>
    <w:rsid w:val="00702AFA"/>
    <w:rsid w:val="007043B2"/>
    <w:rsid w:val="00706243"/>
    <w:rsid w:val="00707DC8"/>
    <w:rsid w:val="0071025C"/>
    <w:rsid w:val="00711382"/>
    <w:rsid w:val="00712AEE"/>
    <w:rsid w:val="00712D64"/>
    <w:rsid w:val="007147F6"/>
    <w:rsid w:val="00714BCE"/>
    <w:rsid w:val="00715AAA"/>
    <w:rsid w:val="0071706D"/>
    <w:rsid w:val="007179C6"/>
    <w:rsid w:val="00720721"/>
    <w:rsid w:val="00720EEE"/>
    <w:rsid w:val="00722877"/>
    <w:rsid w:val="007249E8"/>
    <w:rsid w:val="00724F46"/>
    <w:rsid w:val="00727B68"/>
    <w:rsid w:val="007301F6"/>
    <w:rsid w:val="00730513"/>
    <w:rsid w:val="00734B60"/>
    <w:rsid w:val="00735DF1"/>
    <w:rsid w:val="00735F15"/>
    <w:rsid w:val="00736830"/>
    <w:rsid w:val="00737673"/>
    <w:rsid w:val="007377A0"/>
    <w:rsid w:val="00737B55"/>
    <w:rsid w:val="00741948"/>
    <w:rsid w:val="00743248"/>
    <w:rsid w:val="007434F1"/>
    <w:rsid w:val="00743E40"/>
    <w:rsid w:val="00743EA4"/>
    <w:rsid w:val="00744742"/>
    <w:rsid w:val="00744C51"/>
    <w:rsid w:val="007455D4"/>
    <w:rsid w:val="00745C64"/>
    <w:rsid w:val="00746495"/>
    <w:rsid w:val="00750A20"/>
    <w:rsid w:val="0075265B"/>
    <w:rsid w:val="007547AF"/>
    <w:rsid w:val="00755A86"/>
    <w:rsid w:val="007561BB"/>
    <w:rsid w:val="00756AC0"/>
    <w:rsid w:val="00757586"/>
    <w:rsid w:val="0075776A"/>
    <w:rsid w:val="00761064"/>
    <w:rsid w:val="0076206F"/>
    <w:rsid w:val="0076330A"/>
    <w:rsid w:val="00764CD7"/>
    <w:rsid w:val="00767009"/>
    <w:rsid w:val="00767DA4"/>
    <w:rsid w:val="00770516"/>
    <w:rsid w:val="00770754"/>
    <w:rsid w:val="00773B29"/>
    <w:rsid w:val="00774461"/>
    <w:rsid w:val="00775586"/>
    <w:rsid w:val="007758C4"/>
    <w:rsid w:val="007763A5"/>
    <w:rsid w:val="007808A2"/>
    <w:rsid w:val="007836BE"/>
    <w:rsid w:val="007838FC"/>
    <w:rsid w:val="00784B20"/>
    <w:rsid w:val="0078530E"/>
    <w:rsid w:val="0078683B"/>
    <w:rsid w:val="00787A0E"/>
    <w:rsid w:val="0079239D"/>
    <w:rsid w:val="00793531"/>
    <w:rsid w:val="00793D14"/>
    <w:rsid w:val="007944E3"/>
    <w:rsid w:val="007946E9"/>
    <w:rsid w:val="00794ECB"/>
    <w:rsid w:val="00796502"/>
    <w:rsid w:val="007A2513"/>
    <w:rsid w:val="007A340E"/>
    <w:rsid w:val="007A35FE"/>
    <w:rsid w:val="007A51A3"/>
    <w:rsid w:val="007A73A8"/>
    <w:rsid w:val="007A764C"/>
    <w:rsid w:val="007B015C"/>
    <w:rsid w:val="007B3F60"/>
    <w:rsid w:val="007B4A70"/>
    <w:rsid w:val="007B6657"/>
    <w:rsid w:val="007B67FB"/>
    <w:rsid w:val="007B77EB"/>
    <w:rsid w:val="007C24C2"/>
    <w:rsid w:val="007C2C7B"/>
    <w:rsid w:val="007C2F6A"/>
    <w:rsid w:val="007C3D88"/>
    <w:rsid w:val="007C478D"/>
    <w:rsid w:val="007C4C40"/>
    <w:rsid w:val="007C75E2"/>
    <w:rsid w:val="007C7A3F"/>
    <w:rsid w:val="007D15F7"/>
    <w:rsid w:val="007D217A"/>
    <w:rsid w:val="007D2630"/>
    <w:rsid w:val="007D5657"/>
    <w:rsid w:val="007E0E35"/>
    <w:rsid w:val="007E0EC3"/>
    <w:rsid w:val="007E22BB"/>
    <w:rsid w:val="007E300E"/>
    <w:rsid w:val="007E3E11"/>
    <w:rsid w:val="007E3E95"/>
    <w:rsid w:val="007E3F74"/>
    <w:rsid w:val="007E4106"/>
    <w:rsid w:val="007E5709"/>
    <w:rsid w:val="007F0144"/>
    <w:rsid w:val="007F0523"/>
    <w:rsid w:val="007F11D2"/>
    <w:rsid w:val="007F1AE6"/>
    <w:rsid w:val="007F2F8C"/>
    <w:rsid w:val="007F33E2"/>
    <w:rsid w:val="007F3B01"/>
    <w:rsid w:val="007F4887"/>
    <w:rsid w:val="007F62BC"/>
    <w:rsid w:val="007F6F44"/>
    <w:rsid w:val="007F784E"/>
    <w:rsid w:val="0080027B"/>
    <w:rsid w:val="00801A0A"/>
    <w:rsid w:val="00802A16"/>
    <w:rsid w:val="00802B4B"/>
    <w:rsid w:val="00803078"/>
    <w:rsid w:val="00803D34"/>
    <w:rsid w:val="00805156"/>
    <w:rsid w:val="00806D4C"/>
    <w:rsid w:val="00811916"/>
    <w:rsid w:val="008139E1"/>
    <w:rsid w:val="00814B4A"/>
    <w:rsid w:val="008159D3"/>
    <w:rsid w:val="00815DDC"/>
    <w:rsid w:val="00816E15"/>
    <w:rsid w:val="00820D74"/>
    <w:rsid w:val="00821B76"/>
    <w:rsid w:val="00823CD9"/>
    <w:rsid w:val="00823FCA"/>
    <w:rsid w:val="0082443B"/>
    <w:rsid w:val="008255D4"/>
    <w:rsid w:val="00826F41"/>
    <w:rsid w:val="00830C09"/>
    <w:rsid w:val="0083188E"/>
    <w:rsid w:val="008352A4"/>
    <w:rsid w:val="00840B32"/>
    <w:rsid w:val="00843E99"/>
    <w:rsid w:val="00846E15"/>
    <w:rsid w:val="008476BD"/>
    <w:rsid w:val="00847A52"/>
    <w:rsid w:val="008524D0"/>
    <w:rsid w:val="00852B53"/>
    <w:rsid w:val="00852D4A"/>
    <w:rsid w:val="008543E7"/>
    <w:rsid w:val="00855443"/>
    <w:rsid w:val="008554BC"/>
    <w:rsid w:val="00855D88"/>
    <w:rsid w:val="008571FD"/>
    <w:rsid w:val="008577CD"/>
    <w:rsid w:val="00861F7F"/>
    <w:rsid w:val="0086209F"/>
    <w:rsid w:val="008623E2"/>
    <w:rsid w:val="00863D6B"/>
    <w:rsid w:val="00870276"/>
    <w:rsid w:val="00870361"/>
    <w:rsid w:val="0087172F"/>
    <w:rsid w:val="008717E8"/>
    <w:rsid w:val="008721E7"/>
    <w:rsid w:val="00872B8A"/>
    <w:rsid w:val="00873E7A"/>
    <w:rsid w:val="00874C4B"/>
    <w:rsid w:val="00877DF9"/>
    <w:rsid w:val="00881381"/>
    <w:rsid w:val="008815C7"/>
    <w:rsid w:val="00881B12"/>
    <w:rsid w:val="00882703"/>
    <w:rsid w:val="008843CE"/>
    <w:rsid w:val="00884A50"/>
    <w:rsid w:val="00884B1A"/>
    <w:rsid w:val="008856B3"/>
    <w:rsid w:val="00891334"/>
    <w:rsid w:val="0089139D"/>
    <w:rsid w:val="008939A3"/>
    <w:rsid w:val="0089511E"/>
    <w:rsid w:val="008958AF"/>
    <w:rsid w:val="0089627E"/>
    <w:rsid w:val="0089650B"/>
    <w:rsid w:val="00897845"/>
    <w:rsid w:val="008A155A"/>
    <w:rsid w:val="008A1573"/>
    <w:rsid w:val="008A15D1"/>
    <w:rsid w:val="008A1D28"/>
    <w:rsid w:val="008A2D7B"/>
    <w:rsid w:val="008A4057"/>
    <w:rsid w:val="008A4934"/>
    <w:rsid w:val="008A5171"/>
    <w:rsid w:val="008A641A"/>
    <w:rsid w:val="008B06E2"/>
    <w:rsid w:val="008B0DE8"/>
    <w:rsid w:val="008B0EFE"/>
    <w:rsid w:val="008B20CE"/>
    <w:rsid w:val="008B2521"/>
    <w:rsid w:val="008B3B8C"/>
    <w:rsid w:val="008B47DC"/>
    <w:rsid w:val="008B60E9"/>
    <w:rsid w:val="008B6C03"/>
    <w:rsid w:val="008C15A0"/>
    <w:rsid w:val="008C1818"/>
    <w:rsid w:val="008C20B4"/>
    <w:rsid w:val="008C21B2"/>
    <w:rsid w:val="008C3028"/>
    <w:rsid w:val="008C3BD3"/>
    <w:rsid w:val="008C4B0F"/>
    <w:rsid w:val="008C5277"/>
    <w:rsid w:val="008C61FC"/>
    <w:rsid w:val="008C69D4"/>
    <w:rsid w:val="008D0967"/>
    <w:rsid w:val="008D1314"/>
    <w:rsid w:val="008D14EA"/>
    <w:rsid w:val="008D3036"/>
    <w:rsid w:val="008D32DC"/>
    <w:rsid w:val="008D3E41"/>
    <w:rsid w:val="008D4F49"/>
    <w:rsid w:val="008D550F"/>
    <w:rsid w:val="008D5D22"/>
    <w:rsid w:val="008D763C"/>
    <w:rsid w:val="008D79EE"/>
    <w:rsid w:val="008E13E8"/>
    <w:rsid w:val="008E22DB"/>
    <w:rsid w:val="008E27BD"/>
    <w:rsid w:val="008E3025"/>
    <w:rsid w:val="008E3F11"/>
    <w:rsid w:val="008E3FD7"/>
    <w:rsid w:val="008E408A"/>
    <w:rsid w:val="008E41D7"/>
    <w:rsid w:val="008E46F9"/>
    <w:rsid w:val="008E5444"/>
    <w:rsid w:val="008E6C94"/>
    <w:rsid w:val="008E6F1A"/>
    <w:rsid w:val="008E6FB8"/>
    <w:rsid w:val="008F0B7D"/>
    <w:rsid w:val="008F297F"/>
    <w:rsid w:val="008F33FB"/>
    <w:rsid w:val="008F399C"/>
    <w:rsid w:val="008F4AF6"/>
    <w:rsid w:val="008F5625"/>
    <w:rsid w:val="008F6021"/>
    <w:rsid w:val="008F617F"/>
    <w:rsid w:val="008F61B5"/>
    <w:rsid w:val="008F798F"/>
    <w:rsid w:val="00901BDF"/>
    <w:rsid w:val="00902157"/>
    <w:rsid w:val="009034B7"/>
    <w:rsid w:val="009036ED"/>
    <w:rsid w:val="00904378"/>
    <w:rsid w:val="0090747E"/>
    <w:rsid w:val="009100B2"/>
    <w:rsid w:val="00910928"/>
    <w:rsid w:val="0091351A"/>
    <w:rsid w:val="00913684"/>
    <w:rsid w:val="00914E1E"/>
    <w:rsid w:val="00915BE8"/>
    <w:rsid w:val="009162A8"/>
    <w:rsid w:val="00916D26"/>
    <w:rsid w:val="009206D5"/>
    <w:rsid w:val="00920C86"/>
    <w:rsid w:val="009228EF"/>
    <w:rsid w:val="009230A9"/>
    <w:rsid w:val="00923F5A"/>
    <w:rsid w:val="00924317"/>
    <w:rsid w:val="00924C8E"/>
    <w:rsid w:val="00924D96"/>
    <w:rsid w:val="00925AA8"/>
    <w:rsid w:val="00927C12"/>
    <w:rsid w:val="009307C3"/>
    <w:rsid w:val="00930E5A"/>
    <w:rsid w:val="00932464"/>
    <w:rsid w:val="009343D5"/>
    <w:rsid w:val="00934A1C"/>
    <w:rsid w:val="00934DB0"/>
    <w:rsid w:val="00935BA7"/>
    <w:rsid w:val="00936454"/>
    <w:rsid w:val="009374CA"/>
    <w:rsid w:val="00940401"/>
    <w:rsid w:val="0094210C"/>
    <w:rsid w:val="00942B76"/>
    <w:rsid w:val="0094338F"/>
    <w:rsid w:val="00943C1E"/>
    <w:rsid w:val="00944168"/>
    <w:rsid w:val="00945E14"/>
    <w:rsid w:val="00947E58"/>
    <w:rsid w:val="009508FD"/>
    <w:rsid w:val="00953CE7"/>
    <w:rsid w:val="00953ED4"/>
    <w:rsid w:val="00955335"/>
    <w:rsid w:val="009555A6"/>
    <w:rsid w:val="0095662D"/>
    <w:rsid w:val="00960186"/>
    <w:rsid w:val="0096028F"/>
    <w:rsid w:val="009604CF"/>
    <w:rsid w:val="00962676"/>
    <w:rsid w:val="0096432E"/>
    <w:rsid w:val="00965707"/>
    <w:rsid w:val="00970237"/>
    <w:rsid w:val="00971943"/>
    <w:rsid w:val="00973B4F"/>
    <w:rsid w:val="00974C6B"/>
    <w:rsid w:val="009760D4"/>
    <w:rsid w:val="009778C6"/>
    <w:rsid w:val="0098042F"/>
    <w:rsid w:val="009817F2"/>
    <w:rsid w:val="00983039"/>
    <w:rsid w:val="00983330"/>
    <w:rsid w:val="00983789"/>
    <w:rsid w:val="00983BDC"/>
    <w:rsid w:val="009846C4"/>
    <w:rsid w:val="0098662A"/>
    <w:rsid w:val="00986658"/>
    <w:rsid w:val="00986ED9"/>
    <w:rsid w:val="009879A8"/>
    <w:rsid w:val="00987F47"/>
    <w:rsid w:val="00990197"/>
    <w:rsid w:val="00990198"/>
    <w:rsid w:val="00990BFF"/>
    <w:rsid w:val="0099159D"/>
    <w:rsid w:val="00991CAE"/>
    <w:rsid w:val="009920E1"/>
    <w:rsid w:val="00992F3B"/>
    <w:rsid w:val="0099365E"/>
    <w:rsid w:val="0099428C"/>
    <w:rsid w:val="0099469B"/>
    <w:rsid w:val="00994AEF"/>
    <w:rsid w:val="00995A95"/>
    <w:rsid w:val="00995F8B"/>
    <w:rsid w:val="00996E6A"/>
    <w:rsid w:val="00996F85"/>
    <w:rsid w:val="009A12D2"/>
    <w:rsid w:val="009A15FA"/>
    <w:rsid w:val="009A1657"/>
    <w:rsid w:val="009A212A"/>
    <w:rsid w:val="009A350B"/>
    <w:rsid w:val="009A6508"/>
    <w:rsid w:val="009A74E9"/>
    <w:rsid w:val="009A77CB"/>
    <w:rsid w:val="009B022E"/>
    <w:rsid w:val="009B02B3"/>
    <w:rsid w:val="009B1194"/>
    <w:rsid w:val="009B1F61"/>
    <w:rsid w:val="009B2B03"/>
    <w:rsid w:val="009B2E9F"/>
    <w:rsid w:val="009B4816"/>
    <w:rsid w:val="009B48F5"/>
    <w:rsid w:val="009B6A8C"/>
    <w:rsid w:val="009C032D"/>
    <w:rsid w:val="009C1B63"/>
    <w:rsid w:val="009C1FCD"/>
    <w:rsid w:val="009C2063"/>
    <w:rsid w:val="009C2217"/>
    <w:rsid w:val="009C2A51"/>
    <w:rsid w:val="009C4BF4"/>
    <w:rsid w:val="009C5180"/>
    <w:rsid w:val="009C58E1"/>
    <w:rsid w:val="009C6BBD"/>
    <w:rsid w:val="009C7469"/>
    <w:rsid w:val="009D1298"/>
    <w:rsid w:val="009D2E10"/>
    <w:rsid w:val="009D3E7A"/>
    <w:rsid w:val="009D43EA"/>
    <w:rsid w:val="009D5CE1"/>
    <w:rsid w:val="009E05D5"/>
    <w:rsid w:val="009E11BB"/>
    <w:rsid w:val="009E122F"/>
    <w:rsid w:val="009E16B8"/>
    <w:rsid w:val="009E1716"/>
    <w:rsid w:val="009E18A5"/>
    <w:rsid w:val="009E3ADE"/>
    <w:rsid w:val="009E4136"/>
    <w:rsid w:val="009E581A"/>
    <w:rsid w:val="009E5AF3"/>
    <w:rsid w:val="009E6684"/>
    <w:rsid w:val="009E73B5"/>
    <w:rsid w:val="009F26B1"/>
    <w:rsid w:val="009F2800"/>
    <w:rsid w:val="009F589E"/>
    <w:rsid w:val="009F60A2"/>
    <w:rsid w:val="009F6284"/>
    <w:rsid w:val="009F6BBF"/>
    <w:rsid w:val="009F7DC2"/>
    <w:rsid w:val="00A00895"/>
    <w:rsid w:val="00A013B8"/>
    <w:rsid w:val="00A01C08"/>
    <w:rsid w:val="00A02041"/>
    <w:rsid w:val="00A02BD6"/>
    <w:rsid w:val="00A04726"/>
    <w:rsid w:val="00A04BD9"/>
    <w:rsid w:val="00A058DF"/>
    <w:rsid w:val="00A05F33"/>
    <w:rsid w:val="00A07F7E"/>
    <w:rsid w:val="00A10826"/>
    <w:rsid w:val="00A12DE0"/>
    <w:rsid w:val="00A14010"/>
    <w:rsid w:val="00A145D4"/>
    <w:rsid w:val="00A148F6"/>
    <w:rsid w:val="00A14E46"/>
    <w:rsid w:val="00A156AB"/>
    <w:rsid w:val="00A15756"/>
    <w:rsid w:val="00A2006D"/>
    <w:rsid w:val="00A203C1"/>
    <w:rsid w:val="00A2162E"/>
    <w:rsid w:val="00A221B7"/>
    <w:rsid w:val="00A22BBB"/>
    <w:rsid w:val="00A23648"/>
    <w:rsid w:val="00A23A58"/>
    <w:rsid w:val="00A23F35"/>
    <w:rsid w:val="00A243AC"/>
    <w:rsid w:val="00A273DB"/>
    <w:rsid w:val="00A27C67"/>
    <w:rsid w:val="00A30DE3"/>
    <w:rsid w:val="00A30EDC"/>
    <w:rsid w:val="00A3176D"/>
    <w:rsid w:val="00A3248B"/>
    <w:rsid w:val="00A33744"/>
    <w:rsid w:val="00A358C2"/>
    <w:rsid w:val="00A35B3E"/>
    <w:rsid w:val="00A3658F"/>
    <w:rsid w:val="00A36BF9"/>
    <w:rsid w:val="00A3771C"/>
    <w:rsid w:val="00A41AD0"/>
    <w:rsid w:val="00A42313"/>
    <w:rsid w:val="00A42BEA"/>
    <w:rsid w:val="00A42D62"/>
    <w:rsid w:val="00A439F6"/>
    <w:rsid w:val="00A43CB1"/>
    <w:rsid w:val="00A46667"/>
    <w:rsid w:val="00A4682D"/>
    <w:rsid w:val="00A47A44"/>
    <w:rsid w:val="00A500C6"/>
    <w:rsid w:val="00A50E8E"/>
    <w:rsid w:val="00A5155A"/>
    <w:rsid w:val="00A527B0"/>
    <w:rsid w:val="00A53247"/>
    <w:rsid w:val="00A556F3"/>
    <w:rsid w:val="00A55825"/>
    <w:rsid w:val="00A60DF2"/>
    <w:rsid w:val="00A6126A"/>
    <w:rsid w:val="00A612D8"/>
    <w:rsid w:val="00A66104"/>
    <w:rsid w:val="00A666C3"/>
    <w:rsid w:val="00A67122"/>
    <w:rsid w:val="00A67D2B"/>
    <w:rsid w:val="00A67DDE"/>
    <w:rsid w:val="00A705DF"/>
    <w:rsid w:val="00A708BD"/>
    <w:rsid w:val="00A7168C"/>
    <w:rsid w:val="00A718D0"/>
    <w:rsid w:val="00A71AD4"/>
    <w:rsid w:val="00A72AA2"/>
    <w:rsid w:val="00A73F0D"/>
    <w:rsid w:val="00A74A9E"/>
    <w:rsid w:val="00A7516E"/>
    <w:rsid w:val="00A75313"/>
    <w:rsid w:val="00A80282"/>
    <w:rsid w:val="00A843AB"/>
    <w:rsid w:val="00A85F78"/>
    <w:rsid w:val="00A86AD1"/>
    <w:rsid w:val="00A8781A"/>
    <w:rsid w:val="00A90D98"/>
    <w:rsid w:val="00A91636"/>
    <w:rsid w:val="00A929D2"/>
    <w:rsid w:val="00A9317E"/>
    <w:rsid w:val="00A944C1"/>
    <w:rsid w:val="00A94A53"/>
    <w:rsid w:val="00A95152"/>
    <w:rsid w:val="00A965D6"/>
    <w:rsid w:val="00A96FD3"/>
    <w:rsid w:val="00A970E0"/>
    <w:rsid w:val="00A972FB"/>
    <w:rsid w:val="00AA02FE"/>
    <w:rsid w:val="00AA04EC"/>
    <w:rsid w:val="00AA4321"/>
    <w:rsid w:val="00AA48B1"/>
    <w:rsid w:val="00AA5B83"/>
    <w:rsid w:val="00AB020D"/>
    <w:rsid w:val="00AB0860"/>
    <w:rsid w:val="00AB0BEF"/>
    <w:rsid w:val="00AB130A"/>
    <w:rsid w:val="00AB1C93"/>
    <w:rsid w:val="00AB31D6"/>
    <w:rsid w:val="00AB4591"/>
    <w:rsid w:val="00AB5A55"/>
    <w:rsid w:val="00AB64F2"/>
    <w:rsid w:val="00AB72B6"/>
    <w:rsid w:val="00AC01CD"/>
    <w:rsid w:val="00AC0925"/>
    <w:rsid w:val="00AC197A"/>
    <w:rsid w:val="00AC21BB"/>
    <w:rsid w:val="00AC2A55"/>
    <w:rsid w:val="00AC36F0"/>
    <w:rsid w:val="00AC391C"/>
    <w:rsid w:val="00AC4683"/>
    <w:rsid w:val="00AC5493"/>
    <w:rsid w:val="00AC563F"/>
    <w:rsid w:val="00AC683C"/>
    <w:rsid w:val="00AD0960"/>
    <w:rsid w:val="00AD2033"/>
    <w:rsid w:val="00AD49CD"/>
    <w:rsid w:val="00AD4C04"/>
    <w:rsid w:val="00AD5049"/>
    <w:rsid w:val="00AD510F"/>
    <w:rsid w:val="00AD56A1"/>
    <w:rsid w:val="00AD5B26"/>
    <w:rsid w:val="00AD5BAD"/>
    <w:rsid w:val="00AD5BEF"/>
    <w:rsid w:val="00AD79A0"/>
    <w:rsid w:val="00AE2131"/>
    <w:rsid w:val="00AE3DD6"/>
    <w:rsid w:val="00AE4EE0"/>
    <w:rsid w:val="00AE5EE4"/>
    <w:rsid w:val="00AE6D55"/>
    <w:rsid w:val="00AF02D7"/>
    <w:rsid w:val="00AF0A01"/>
    <w:rsid w:val="00AF282F"/>
    <w:rsid w:val="00AF30EF"/>
    <w:rsid w:val="00AF35BF"/>
    <w:rsid w:val="00AF3EBB"/>
    <w:rsid w:val="00AF45F6"/>
    <w:rsid w:val="00AF5E42"/>
    <w:rsid w:val="00AF7A2A"/>
    <w:rsid w:val="00B02AB9"/>
    <w:rsid w:val="00B036DD"/>
    <w:rsid w:val="00B03D82"/>
    <w:rsid w:val="00B048F0"/>
    <w:rsid w:val="00B05EB0"/>
    <w:rsid w:val="00B0620E"/>
    <w:rsid w:val="00B06EFA"/>
    <w:rsid w:val="00B07111"/>
    <w:rsid w:val="00B11278"/>
    <w:rsid w:val="00B115E9"/>
    <w:rsid w:val="00B13FDA"/>
    <w:rsid w:val="00B1417C"/>
    <w:rsid w:val="00B141E1"/>
    <w:rsid w:val="00B15513"/>
    <w:rsid w:val="00B15941"/>
    <w:rsid w:val="00B16210"/>
    <w:rsid w:val="00B16EAF"/>
    <w:rsid w:val="00B209E7"/>
    <w:rsid w:val="00B21BD0"/>
    <w:rsid w:val="00B22552"/>
    <w:rsid w:val="00B2484F"/>
    <w:rsid w:val="00B254DE"/>
    <w:rsid w:val="00B25EC9"/>
    <w:rsid w:val="00B27BC2"/>
    <w:rsid w:val="00B27ED5"/>
    <w:rsid w:val="00B3157C"/>
    <w:rsid w:val="00B31AD8"/>
    <w:rsid w:val="00B32E1C"/>
    <w:rsid w:val="00B36096"/>
    <w:rsid w:val="00B3763F"/>
    <w:rsid w:val="00B37925"/>
    <w:rsid w:val="00B37A92"/>
    <w:rsid w:val="00B40F11"/>
    <w:rsid w:val="00B433E1"/>
    <w:rsid w:val="00B43820"/>
    <w:rsid w:val="00B45B73"/>
    <w:rsid w:val="00B45D3C"/>
    <w:rsid w:val="00B45DB8"/>
    <w:rsid w:val="00B46705"/>
    <w:rsid w:val="00B47143"/>
    <w:rsid w:val="00B50351"/>
    <w:rsid w:val="00B50CE3"/>
    <w:rsid w:val="00B51A14"/>
    <w:rsid w:val="00B52ABA"/>
    <w:rsid w:val="00B52DEF"/>
    <w:rsid w:val="00B565E3"/>
    <w:rsid w:val="00B5664C"/>
    <w:rsid w:val="00B570CA"/>
    <w:rsid w:val="00B57B16"/>
    <w:rsid w:val="00B607C3"/>
    <w:rsid w:val="00B60A78"/>
    <w:rsid w:val="00B60FDB"/>
    <w:rsid w:val="00B635AA"/>
    <w:rsid w:val="00B63AC5"/>
    <w:rsid w:val="00B64AFC"/>
    <w:rsid w:val="00B673FE"/>
    <w:rsid w:val="00B70507"/>
    <w:rsid w:val="00B710C5"/>
    <w:rsid w:val="00B7179E"/>
    <w:rsid w:val="00B717E0"/>
    <w:rsid w:val="00B72EFF"/>
    <w:rsid w:val="00B73B07"/>
    <w:rsid w:val="00B75264"/>
    <w:rsid w:val="00B75792"/>
    <w:rsid w:val="00B766C5"/>
    <w:rsid w:val="00B76938"/>
    <w:rsid w:val="00B76E02"/>
    <w:rsid w:val="00B77F21"/>
    <w:rsid w:val="00B80ABC"/>
    <w:rsid w:val="00B829F7"/>
    <w:rsid w:val="00B82F47"/>
    <w:rsid w:val="00B8359D"/>
    <w:rsid w:val="00B8454C"/>
    <w:rsid w:val="00B84E7A"/>
    <w:rsid w:val="00B85B8A"/>
    <w:rsid w:val="00B87C8E"/>
    <w:rsid w:val="00B90490"/>
    <w:rsid w:val="00B9056A"/>
    <w:rsid w:val="00B905AA"/>
    <w:rsid w:val="00B907B6"/>
    <w:rsid w:val="00B90853"/>
    <w:rsid w:val="00B92D1C"/>
    <w:rsid w:val="00B96A3D"/>
    <w:rsid w:val="00B96DDE"/>
    <w:rsid w:val="00B97B89"/>
    <w:rsid w:val="00BA319A"/>
    <w:rsid w:val="00BA32DB"/>
    <w:rsid w:val="00BA330D"/>
    <w:rsid w:val="00BA33BB"/>
    <w:rsid w:val="00BA3547"/>
    <w:rsid w:val="00BA3B27"/>
    <w:rsid w:val="00BA455B"/>
    <w:rsid w:val="00BA4DA6"/>
    <w:rsid w:val="00BA5AA7"/>
    <w:rsid w:val="00BA5DF9"/>
    <w:rsid w:val="00BA603C"/>
    <w:rsid w:val="00BB0876"/>
    <w:rsid w:val="00BB0DC3"/>
    <w:rsid w:val="00BB23FA"/>
    <w:rsid w:val="00BB2E4A"/>
    <w:rsid w:val="00BB2F70"/>
    <w:rsid w:val="00BB3546"/>
    <w:rsid w:val="00BB364E"/>
    <w:rsid w:val="00BB3D51"/>
    <w:rsid w:val="00BB428F"/>
    <w:rsid w:val="00BB4373"/>
    <w:rsid w:val="00BB551B"/>
    <w:rsid w:val="00BB6D2D"/>
    <w:rsid w:val="00BB71D4"/>
    <w:rsid w:val="00BB7A40"/>
    <w:rsid w:val="00BC028C"/>
    <w:rsid w:val="00BC1AE1"/>
    <w:rsid w:val="00BC1D58"/>
    <w:rsid w:val="00BC24A9"/>
    <w:rsid w:val="00BC5075"/>
    <w:rsid w:val="00BC6C45"/>
    <w:rsid w:val="00BC6DE2"/>
    <w:rsid w:val="00BC7F5B"/>
    <w:rsid w:val="00BD0413"/>
    <w:rsid w:val="00BD0E07"/>
    <w:rsid w:val="00BD1380"/>
    <w:rsid w:val="00BD3F51"/>
    <w:rsid w:val="00BD42EC"/>
    <w:rsid w:val="00BD4F82"/>
    <w:rsid w:val="00BD50B1"/>
    <w:rsid w:val="00BD5BCC"/>
    <w:rsid w:val="00BD5BDE"/>
    <w:rsid w:val="00BD667C"/>
    <w:rsid w:val="00BD7050"/>
    <w:rsid w:val="00BE1AE5"/>
    <w:rsid w:val="00BE2EBC"/>
    <w:rsid w:val="00BE300B"/>
    <w:rsid w:val="00BE3376"/>
    <w:rsid w:val="00BE6CA0"/>
    <w:rsid w:val="00BE6DD1"/>
    <w:rsid w:val="00BE7163"/>
    <w:rsid w:val="00BE761D"/>
    <w:rsid w:val="00BF0677"/>
    <w:rsid w:val="00BF15AA"/>
    <w:rsid w:val="00BF30FE"/>
    <w:rsid w:val="00BF422D"/>
    <w:rsid w:val="00BF5AE4"/>
    <w:rsid w:val="00BF7C0F"/>
    <w:rsid w:val="00C00994"/>
    <w:rsid w:val="00C011F5"/>
    <w:rsid w:val="00C016D8"/>
    <w:rsid w:val="00C05A1C"/>
    <w:rsid w:val="00C07F6E"/>
    <w:rsid w:val="00C10AAC"/>
    <w:rsid w:val="00C11688"/>
    <w:rsid w:val="00C12E3A"/>
    <w:rsid w:val="00C14132"/>
    <w:rsid w:val="00C14866"/>
    <w:rsid w:val="00C14DCC"/>
    <w:rsid w:val="00C14FDB"/>
    <w:rsid w:val="00C1515D"/>
    <w:rsid w:val="00C1575C"/>
    <w:rsid w:val="00C158B2"/>
    <w:rsid w:val="00C15B29"/>
    <w:rsid w:val="00C16ECA"/>
    <w:rsid w:val="00C20016"/>
    <w:rsid w:val="00C21494"/>
    <w:rsid w:val="00C24C9B"/>
    <w:rsid w:val="00C25E56"/>
    <w:rsid w:val="00C2774A"/>
    <w:rsid w:val="00C27C4B"/>
    <w:rsid w:val="00C302C0"/>
    <w:rsid w:val="00C306CB"/>
    <w:rsid w:val="00C3155F"/>
    <w:rsid w:val="00C31A21"/>
    <w:rsid w:val="00C320D8"/>
    <w:rsid w:val="00C32BA8"/>
    <w:rsid w:val="00C32C41"/>
    <w:rsid w:val="00C33E1D"/>
    <w:rsid w:val="00C368A3"/>
    <w:rsid w:val="00C36A29"/>
    <w:rsid w:val="00C37EAF"/>
    <w:rsid w:val="00C408AC"/>
    <w:rsid w:val="00C41794"/>
    <w:rsid w:val="00C42BAA"/>
    <w:rsid w:val="00C4436A"/>
    <w:rsid w:val="00C450F9"/>
    <w:rsid w:val="00C45377"/>
    <w:rsid w:val="00C50867"/>
    <w:rsid w:val="00C52061"/>
    <w:rsid w:val="00C5303B"/>
    <w:rsid w:val="00C530B6"/>
    <w:rsid w:val="00C551E6"/>
    <w:rsid w:val="00C55945"/>
    <w:rsid w:val="00C571D4"/>
    <w:rsid w:val="00C57967"/>
    <w:rsid w:val="00C601A7"/>
    <w:rsid w:val="00C60E68"/>
    <w:rsid w:val="00C62464"/>
    <w:rsid w:val="00C62F98"/>
    <w:rsid w:val="00C635DF"/>
    <w:rsid w:val="00C636EE"/>
    <w:rsid w:val="00C63DCC"/>
    <w:rsid w:val="00C641D6"/>
    <w:rsid w:val="00C64875"/>
    <w:rsid w:val="00C656E3"/>
    <w:rsid w:val="00C66162"/>
    <w:rsid w:val="00C67228"/>
    <w:rsid w:val="00C6796B"/>
    <w:rsid w:val="00C67BC7"/>
    <w:rsid w:val="00C7294A"/>
    <w:rsid w:val="00C731BF"/>
    <w:rsid w:val="00C73BC6"/>
    <w:rsid w:val="00C73C39"/>
    <w:rsid w:val="00C74487"/>
    <w:rsid w:val="00C74FBD"/>
    <w:rsid w:val="00C75200"/>
    <w:rsid w:val="00C761D8"/>
    <w:rsid w:val="00C76EA0"/>
    <w:rsid w:val="00C81B0E"/>
    <w:rsid w:val="00C82DD3"/>
    <w:rsid w:val="00C833FD"/>
    <w:rsid w:val="00C837DE"/>
    <w:rsid w:val="00C84D58"/>
    <w:rsid w:val="00C86700"/>
    <w:rsid w:val="00C87CBC"/>
    <w:rsid w:val="00C87F4D"/>
    <w:rsid w:val="00C924B2"/>
    <w:rsid w:val="00C934E1"/>
    <w:rsid w:val="00C94B11"/>
    <w:rsid w:val="00C96FDE"/>
    <w:rsid w:val="00C970AE"/>
    <w:rsid w:val="00CA0000"/>
    <w:rsid w:val="00CA23B0"/>
    <w:rsid w:val="00CA3201"/>
    <w:rsid w:val="00CA3564"/>
    <w:rsid w:val="00CA3728"/>
    <w:rsid w:val="00CA3A59"/>
    <w:rsid w:val="00CA63AD"/>
    <w:rsid w:val="00CA73B6"/>
    <w:rsid w:val="00CB0478"/>
    <w:rsid w:val="00CB0A9B"/>
    <w:rsid w:val="00CB0C70"/>
    <w:rsid w:val="00CB0DED"/>
    <w:rsid w:val="00CB1898"/>
    <w:rsid w:val="00CB2119"/>
    <w:rsid w:val="00CB4179"/>
    <w:rsid w:val="00CB57C2"/>
    <w:rsid w:val="00CB7226"/>
    <w:rsid w:val="00CB7917"/>
    <w:rsid w:val="00CB7BDD"/>
    <w:rsid w:val="00CC032A"/>
    <w:rsid w:val="00CC1BE9"/>
    <w:rsid w:val="00CC2789"/>
    <w:rsid w:val="00CC2D98"/>
    <w:rsid w:val="00CC31DA"/>
    <w:rsid w:val="00CC3392"/>
    <w:rsid w:val="00CC37AC"/>
    <w:rsid w:val="00CC3EC5"/>
    <w:rsid w:val="00CC421B"/>
    <w:rsid w:val="00CC427D"/>
    <w:rsid w:val="00CC58F8"/>
    <w:rsid w:val="00CC5B90"/>
    <w:rsid w:val="00CC676F"/>
    <w:rsid w:val="00CC6CF5"/>
    <w:rsid w:val="00CC6F03"/>
    <w:rsid w:val="00CC7BA2"/>
    <w:rsid w:val="00CD223F"/>
    <w:rsid w:val="00CD2D3F"/>
    <w:rsid w:val="00CD4737"/>
    <w:rsid w:val="00CD4ABA"/>
    <w:rsid w:val="00CD4BC9"/>
    <w:rsid w:val="00CD5227"/>
    <w:rsid w:val="00CD6328"/>
    <w:rsid w:val="00CD6552"/>
    <w:rsid w:val="00CD6B7A"/>
    <w:rsid w:val="00CD71DE"/>
    <w:rsid w:val="00CE1D7E"/>
    <w:rsid w:val="00CE201D"/>
    <w:rsid w:val="00CE3979"/>
    <w:rsid w:val="00CE3CB6"/>
    <w:rsid w:val="00CE4083"/>
    <w:rsid w:val="00CE735B"/>
    <w:rsid w:val="00CE73D7"/>
    <w:rsid w:val="00CE7512"/>
    <w:rsid w:val="00CE75DD"/>
    <w:rsid w:val="00CF0450"/>
    <w:rsid w:val="00CF19CC"/>
    <w:rsid w:val="00CF1FB9"/>
    <w:rsid w:val="00CF23F1"/>
    <w:rsid w:val="00CF26C3"/>
    <w:rsid w:val="00CF349A"/>
    <w:rsid w:val="00CF40C6"/>
    <w:rsid w:val="00CF5609"/>
    <w:rsid w:val="00CF647B"/>
    <w:rsid w:val="00D00161"/>
    <w:rsid w:val="00D05A8C"/>
    <w:rsid w:val="00D0799D"/>
    <w:rsid w:val="00D1029F"/>
    <w:rsid w:val="00D11B40"/>
    <w:rsid w:val="00D12603"/>
    <w:rsid w:val="00D1264B"/>
    <w:rsid w:val="00D14D1A"/>
    <w:rsid w:val="00D173AB"/>
    <w:rsid w:val="00D2063A"/>
    <w:rsid w:val="00D2110B"/>
    <w:rsid w:val="00D21536"/>
    <w:rsid w:val="00D216C2"/>
    <w:rsid w:val="00D229B1"/>
    <w:rsid w:val="00D2373E"/>
    <w:rsid w:val="00D23C94"/>
    <w:rsid w:val="00D255DB"/>
    <w:rsid w:val="00D25E54"/>
    <w:rsid w:val="00D2616C"/>
    <w:rsid w:val="00D26636"/>
    <w:rsid w:val="00D30B60"/>
    <w:rsid w:val="00D30E03"/>
    <w:rsid w:val="00D3107C"/>
    <w:rsid w:val="00D3148A"/>
    <w:rsid w:val="00D31CD0"/>
    <w:rsid w:val="00D32F35"/>
    <w:rsid w:val="00D33875"/>
    <w:rsid w:val="00D34322"/>
    <w:rsid w:val="00D345BB"/>
    <w:rsid w:val="00D34A38"/>
    <w:rsid w:val="00D35146"/>
    <w:rsid w:val="00D3645B"/>
    <w:rsid w:val="00D36571"/>
    <w:rsid w:val="00D36AAC"/>
    <w:rsid w:val="00D3746C"/>
    <w:rsid w:val="00D376B7"/>
    <w:rsid w:val="00D4004E"/>
    <w:rsid w:val="00D40658"/>
    <w:rsid w:val="00D40947"/>
    <w:rsid w:val="00D41F59"/>
    <w:rsid w:val="00D420FE"/>
    <w:rsid w:val="00D42E8F"/>
    <w:rsid w:val="00D448D4"/>
    <w:rsid w:val="00D451DA"/>
    <w:rsid w:val="00D45305"/>
    <w:rsid w:val="00D4562A"/>
    <w:rsid w:val="00D5163E"/>
    <w:rsid w:val="00D53086"/>
    <w:rsid w:val="00D5368D"/>
    <w:rsid w:val="00D54C8A"/>
    <w:rsid w:val="00D54CC2"/>
    <w:rsid w:val="00D55C40"/>
    <w:rsid w:val="00D61136"/>
    <w:rsid w:val="00D62820"/>
    <w:rsid w:val="00D64F6E"/>
    <w:rsid w:val="00D663FB"/>
    <w:rsid w:val="00D66566"/>
    <w:rsid w:val="00D66F6C"/>
    <w:rsid w:val="00D67B6F"/>
    <w:rsid w:val="00D70635"/>
    <w:rsid w:val="00D7152F"/>
    <w:rsid w:val="00D73897"/>
    <w:rsid w:val="00D73A6F"/>
    <w:rsid w:val="00D75303"/>
    <w:rsid w:val="00D75E68"/>
    <w:rsid w:val="00D77D85"/>
    <w:rsid w:val="00D80095"/>
    <w:rsid w:val="00D806C5"/>
    <w:rsid w:val="00D80B64"/>
    <w:rsid w:val="00D81251"/>
    <w:rsid w:val="00D818A5"/>
    <w:rsid w:val="00D827BC"/>
    <w:rsid w:val="00D843B4"/>
    <w:rsid w:val="00D87357"/>
    <w:rsid w:val="00D923A3"/>
    <w:rsid w:val="00D923C0"/>
    <w:rsid w:val="00D9286A"/>
    <w:rsid w:val="00D92ECB"/>
    <w:rsid w:val="00D9300C"/>
    <w:rsid w:val="00D9316C"/>
    <w:rsid w:val="00D94003"/>
    <w:rsid w:val="00D95346"/>
    <w:rsid w:val="00DA0764"/>
    <w:rsid w:val="00DA07FE"/>
    <w:rsid w:val="00DA0F46"/>
    <w:rsid w:val="00DA19B6"/>
    <w:rsid w:val="00DA378B"/>
    <w:rsid w:val="00DA53F1"/>
    <w:rsid w:val="00DA5F74"/>
    <w:rsid w:val="00DA6631"/>
    <w:rsid w:val="00DA6668"/>
    <w:rsid w:val="00DB320D"/>
    <w:rsid w:val="00DB3E2A"/>
    <w:rsid w:val="00DB4C28"/>
    <w:rsid w:val="00DB520D"/>
    <w:rsid w:val="00DB59BE"/>
    <w:rsid w:val="00DB6110"/>
    <w:rsid w:val="00DB67F9"/>
    <w:rsid w:val="00DB6A2B"/>
    <w:rsid w:val="00DB6E36"/>
    <w:rsid w:val="00DB6E8A"/>
    <w:rsid w:val="00DC006D"/>
    <w:rsid w:val="00DC0AFC"/>
    <w:rsid w:val="00DC2907"/>
    <w:rsid w:val="00DC2CEB"/>
    <w:rsid w:val="00DC2E06"/>
    <w:rsid w:val="00DC3798"/>
    <w:rsid w:val="00DC3A55"/>
    <w:rsid w:val="00DC3E90"/>
    <w:rsid w:val="00DC7223"/>
    <w:rsid w:val="00DD0027"/>
    <w:rsid w:val="00DD1618"/>
    <w:rsid w:val="00DD2E84"/>
    <w:rsid w:val="00DD54BB"/>
    <w:rsid w:val="00DD614A"/>
    <w:rsid w:val="00DD67E5"/>
    <w:rsid w:val="00DD7063"/>
    <w:rsid w:val="00DD7755"/>
    <w:rsid w:val="00DE3CC8"/>
    <w:rsid w:val="00DE402C"/>
    <w:rsid w:val="00DE4791"/>
    <w:rsid w:val="00DF049A"/>
    <w:rsid w:val="00DF18C4"/>
    <w:rsid w:val="00DF1A2D"/>
    <w:rsid w:val="00DF289D"/>
    <w:rsid w:val="00DF2A6F"/>
    <w:rsid w:val="00DF2AD6"/>
    <w:rsid w:val="00DF484F"/>
    <w:rsid w:val="00DF5208"/>
    <w:rsid w:val="00DF58F3"/>
    <w:rsid w:val="00DF6F19"/>
    <w:rsid w:val="00E0016C"/>
    <w:rsid w:val="00E05C3B"/>
    <w:rsid w:val="00E06665"/>
    <w:rsid w:val="00E070C0"/>
    <w:rsid w:val="00E073D6"/>
    <w:rsid w:val="00E1016A"/>
    <w:rsid w:val="00E111EE"/>
    <w:rsid w:val="00E14719"/>
    <w:rsid w:val="00E15081"/>
    <w:rsid w:val="00E16085"/>
    <w:rsid w:val="00E208F0"/>
    <w:rsid w:val="00E21240"/>
    <w:rsid w:val="00E22867"/>
    <w:rsid w:val="00E22DB0"/>
    <w:rsid w:val="00E2381B"/>
    <w:rsid w:val="00E23863"/>
    <w:rsid w:val="00E239BF"/>
    <w:rsid w:val="00E2512F"/>
    <w:rsid w:val="00E25565"/>
    <w:rsid w:val="00E2661A"/>
    <w:rsid w:val="00E266A9"/>
    <w:rsid w:val="00E26EF0"/>
    <w:rsid w:val="00E26F60"/>
    <w:rsid w:val="00E2733E"/>
    <w:rsid w:val="00E2747A"/>
    <w:rsid w:val="00E2793F"/>
    <w:rsid w:val="00E309F2"/>
    <w:rsid w:val="00E311E5"/>
    <w:rsid w:val="00E31D9C"/>
    <w:rsid w:val="00E31E5E"/>
    <w:rsid w:val="00E344E0"/>
    <w:rsid w:val="00E3473C"/>
    <w:rsid w:val="00E348B1"/>
    <w:rsid w:val="00E34EAA"/>
    <w:rsid w:val="00E3613A"/>
    <w:rsid w:val="00E36D7F"/>
    <w:rsid w:val="00E409C0"/>
    <w:rsid w:val="00E4181D"/>
    <w:rsid w:val="00E4225A"/>
    <w:rsid w:val="00E42D45"/>
    <w:rsid w:val="00E45556"/>
    <w:rsid w:val="00E45DCB"/>
    <w:rsid w:val="00E464F1"/>
    <w:rsid w:val="00E50977"/>
    <w:rsid w:val="00E5147C"/>
    <w:rsid w:val="00E51B0C"/>
    <w:rsid w:val="00E51EFF"/>
    <w:rsid w:val="00E52D25"/>
    <w:rsid w:val="00E531C5"/>
    <w:rsid w:val="00E55235"/>
    <w:rsid w:val="00E55905"/>
    <w:rsid w:val="00E55A2F"/>
    <w:rsid w:val="00E561F6"/>
    <w:rsid w:val="00E5736F"/>
    <w:rsid w:val="00E603C8"/>
    <w:rsid w:val="00E60452"/>
    <w:rsid w:val="00E60984"/>
    <w:rsid w:val="00E60987"/>
    <w:rsid w:val="00E609DD"/>
    <w:rsid w:val="00E60A62"/>
    <w:rsid w:val="00E60D55"/>
    <w:rsid w:val="00E6159B"/>
    <w:rsid w:val="00E62443"/>
    <w:rsid w:val="00E637EA"/>
    <w:rsid w:val="00E63CC3"/>
    <w:rsid w:val="00E642C5"/>
    <w:rsid w:val="00E64FAA"/>
    <w:rsid w:val="00E65610"/>
    <w:rsid w:val="00E66F6D"/>
    <w:rsid w:val="00E71A78"/>
    <w:rsid w:val="00E742C2"/>
    <w:rsid w:val="00E753F7"/>
    <w:rsid w:val="00E75B72"/>
    <w:rsid w:val="00E76098"/>
    <w:rsid w:val="00E763B5"/>
    <w:rsid w:val="00E773BF"/>
    <w:rsid w:val="00E82B37"/>
    <w:rsid w:val="00E83A81"/>
    <w:rsid w:val="00E83F0A"/>
    <w:rsid w:val="00E90824"/>
    <w:rsid w:val="00E91F6A"/>
    <w:rsid w:val="00E9290C"/>
    <w:rsid w:val="00E930C9"/>
    <w:rsid w:val="00E93408"/>
    <w:rsid w:val="00E93FE2"/>
    <w:rsid w:val="00E94D7D"/>
    <w:rsid w:val="00E957FD"/>
    <w:rsid w:val="00E95E46"/>
    <w:rsid w:val="00E971D9"/>
    <w:rsid w:val="00EA31B7"/>
    <w:rsid w:val="00EA441A"/>
    <w:rsid w:val="00EA4921"/>
    <w:rsid w:val="00EA7ABB"/>
    <w:rsid w:val="00EB0408"/>
    <w:rsid w:val="00EB098D"/>
    <w:rsid w:val="00EB13FB"/>
    <w:rsid w:val="00EB1A2E"/>
    <w:rsid w:val="00EB26C4"/>
    <w:rsid w:val="00EB2B03"/>
    <w:rsid w:val="00EB640A"/>
    <w:rsid w:val="00EB6F3F"/>
    <w:rsid w:val="00EB7BD7"/>
    <w:rsid w:val="00EC0C0F"/>
    <w:rsid w:val="00EC1760"/>
    <w:rsid w:val="00EC2CBB"/>
    <w:rsid w:val="00EC2EE5"/>
    <w:rsid w:val="00EC375A"/>
    <w:rsid w:val="00EC3F5C"/>
    <w:rsid w:val="00EC4082"/>
    <w:rsid w:val="00EC556E"/>
    <w:rsid w:val="00EC5C03"/>
    <w:rsid w:val="00EC71A9"/>
    <w:rsid w:val="00EC7706"/>
    <w:rsid w:val="00ED07A2"/>
    <w:rsid w:val="00ED1772"/>
    <w:rsid w:val="00ED2474"/>
    <w:rsid w:val="00ED2931"/>
    <w:rsid w:val="00ED31BD"/>
    <w:rsid w:val="00ED40D4"/>
    <w:rsid w:val="00ED4476"/>
    <w:rsid w:val="00ED4CE3"/>
    <w:rsid w:val="00ED7535"/>
    <w:rsid w:val="00ED7A8C"/>
    <w:rsid w:val="00ED7F18"/>
    <w:rsid w:val="00EE0173"/>
    <w:rsid w:val="00EE0B13"/>
    <w:rsid w:val="00EE0C7A"/>
    <w:rsid w:val="00EE15B3"/>
    <w:rsid w:val="00EE3F3C"/>
    <w:rsid w:val="00EE4016"/>
    <w:rsid w:val="00EE41E8"/>
    <w:rsid w:val="00EE66C1"/>
    <w:rsid w:val="00EE76E4"/>
    <w:rsid w:val="00EE7980"/>
    <w:rsid w:val="00EF0752"/>
    <w:rsid w:val="00EF10CE"/>
    <w:rsid w:val="00EF1BDD"/>
    <w:rsid w:val="00EF351F"/>
    <w:rsid w:val="00EF3CA4"/>
    <w:rsid w:val="00EF4464"/>
    <w:rsid w:val="00EF4C86"/>
    <w:rsid w:val="00EF4EDF"/>
    <w:rsid w:val="00EF5B65"/>
    <w:rsid w:val="00EF5B79"/>
    <w:rsid w:val="00F012F4"/>
    <w:rsid w:val="00F016EB"/>
    <w:rsid w:val="00F0180E"/>
    <w:rsid w:val="00F01A61"/>
    <w:rsid w:val="00F02B8D"/>
    <w:rsid w:val="00F03472"/>
    <w:rsid w:val="00F060E9"/>
    <w:rsid w:val="00F068E4"/>
    <w:rsid w:val="00F069C5"/>
    <w:rsid w:val="00F07164"/>
    <w:rsid w:val="00F0770F"/>
    <w:rsid w:val="00F079E3"/>
    <w:rsid w:val="00F101A5"/>
    <w:rsid w:val="00F10474"/>
    <w:rsid w:val="00F10862"/>
    <w:rsid w:val="00F112A2"/>
    <w:rsid w:val="00F116AE"/>
    <w:rsid w:val="00F12695"/>
    <w:rsid w:val="00F13BC8"/>
    <w:rsid w:val="00F13FD5"/>
    <w:rsid w:val="00F158D8"/>
    <w:rsid w:val="00F159A9"/>
    <w:rsid w:val="00F15D37"/>
    <w:rsid w:val="00F17F29"/>
    <w:rsid w:val="00F20047"/>
    <w:rsid w:val="00F20EDA"/>
    <w:rsid w:val="00F21338"/>
    <w:rsid w:val="00F221CC"/>
    <w:rsid w:val="00F23F15"/>
    <w:rsid w:val="00F24EA5"/>
    <w:rsid w:val="00F252C8"/>
    <w:rsid w:val="00F25E44"/>
    <w:rsid w:val="00F25E61"/>
    <w:rsid w:val="00F26EBD"/>
    <w:rsid w:val="00F27EEE"/>
    <w:rsid w:val="00F30F5A"/>
    <w:rsid w:val="00F3172C"/>
    <w:rsid w:val="00F32822"/>
    <w:rsid w:val="00F32905"/>
    <w:rsid w:val="00F3535D"/>
    <w:rsid w:val="00F355C0"/>
    <w:rsid w:val="00F35740"/>
    <w:rsid w:val="00F3724C"/>
    <w:rsid w:val="00F37817"/>
    <w:rsid w:val="00F40A27"/>
    <w:rsid w:val="00F4165B"/>
    <w:rsid w:val="00F42442"/>
    <w:rsid w:val="00F42A49"/>
    <w:rsid w:val="00F47777"/>
    <w:rsid w:val="00F50B09"/>
    <w:rsid w:val="00F50BAF"/>
    <w:rsid w:val="00F513A7"/>
    <w:rsid w:val="00F52D28"/>
    <w:rsid w:val="00F52FA7"/>
    <w:rsid w:val="00F53734"/>
    <w:rsid w:val="00F53DDB"/>
    <w:rsid w:val="00F57C23"/>
    <w:rsid w:val="00F60224"/>
    <w:rsid w:val="00F60C81"/>
    <w:rsid w:val="00F61079"/>
    <w:rsid w:val="00F61A92"/>
    <w:rsid w:val="00F640B8"/>
    <w:rsid w:val="00F65F1E"/>
    <w:rsid w:val="00F66F69"/>
    <w:rsid w:val="00F704B4"/>
    <w:rsid w:val="00F70E8A"/>
    <w:rsid w:val="00F7113F"/>
    <w:rsid w:val="00F721C7"/>
    <w:rsid w:val="00F74310"/>
    <w:rsid w:val="00F7489C"/>
    <w:rsid w:val="00F74ADD"/>
    <w:rsid w:val="00F74D01"/>
    <w:rsid w:val="00F750CC"/>
    <w:rsid w:val="00F758B9"/>
    <w:rsid w:val="00F77AAD"/>
    <w:rsid w:val="00F80E31"/>
    <w:rsid w:val="00F813E2"/>
    <w:rsid w:val="00F84104"/>
    <w:rsid w:val="00F845E4"/>
    <w:rsid w:val="00F84FDA"/>
    <w:rsid w:val="00F8646A"/>
    <w:rsid w:val="00F86B99"/>
    <w:rsid w:val="00F87810"/>
    <w:rsid w:val="00F9133C"/>
    <w:rsid w:val="00F91F17"/>
    <w:rsid w:val="00F92E07"/>
    <w:rsid w:val="00F93CB0"/>
    <w:rsid w:val="00F96B39"/>
    <w:rsid w:val="00FA0243"/>
    <w:rsid w:val="00FA078B"/>
    <w:rsid w:val="00FA28EA"/>
    <w:rsid w:val="00FA354F"/>
    <w:rsid w:val="00FA3E6C"/>
    <w:rsid w:val="00FA423A"/>
    <w:rsid w:val="00FA4305"/>
    <w:rsid w:val="00FA4350"/>
    <w:rsid w:val="00FA447C"/>
    <w:rsid w:val="00FA64E8"/>
    <w:rsid w:val="00FA780A"/>
    <w:rsid w:val="00FA7BD7"/>
    <w:rsid w:val="00FB04E6"/>
    <w:rsid w:val="00FB11F1"/>
    <w:rsid w:val="00FB1F71"/>
    <w:rsid w:val="00FB2065"/>
    <w:rsid w:val="00FB2497"/>
    <w:rsid w:val="00FB265F"/>
    <w:rsid w:val="00FB2909"/>
    <w:rsid w:val="00FB54A6"/>
    <w:rsid w:val="00FB7A3C"/>
    <w:rsid w:val="00FC075F"/>
    <w:rsid w:val="00FC090A"/>
    <w:rsid w:val="00FC1195"/>
    <w:rsid w:val="00FC3467"/>
    <w:rsid w:val="00FC396E"/>
    <w:rsid w:val="00FC3C15"/>
    <w:rsid w:val="00FC6672"/>
    <w:rsid w:val="00FC68F8"/>
    <w:rsid w:val="00FC6D5A"/>
    <w:rsid w:val="00FD0621"/>
    <w:rsid w:val="00FD11E6"/>
    <w:rsid w:val="00FD12ED"/>
    <w:rsid w:val="00FD21FA"/>
    <w:rsid w:val="00FD24D8"/>
    <w:rsid w:val="00FD2B38"/>
    <w:rsid w:val="00FD45A0"/>
    <w:rsid w:val="00FD469B"/>
    <w:rsid w:val="00FD4E1B"/>
    <w:rsid w:val="00FD51B1"/>
    <w:rsid w:val="00FD6288"/>
    <w:rsid w:val="00FD749B"/>
    <w:rsid w:val="00FD7897"/>
    <w:rsid w:val="00FD7D27"/>
    <w:rsid w:val="00FE0361"/>
    <w:rsid w:val="00FE03D0"/>
    <w:rsid w:val="00FE0A06"/>
    <w:rsid w:val="00FE0CDE"/>
    <w:rsid w:val="00FE193C"/>
    <w:rsid w:val="00FE1D57"/>
    <w:rsid w:val="00FE1F45"/>
    <w:rsid w:val="00FE3C04"/>
    <w:rsid w:val="00FE450F"/>
    <w:rsid w:val="00FE6B90"/>
    <w:rsid w:val="00FF1994"/>
    <w:rsid w:val="00FF31AB"/>
    <w:rsid w:val="00FF4C6A"/>
    <w:rsid w:val="00FF52D0"/>
    <w:rsid w:val="00FF6CE0"/>
    <w:rsid w:val="00FF74DE"/>
    <w:rsid w:val="02AA53CA"/>
    <w:rsid w:val="02C86CF1"/>
    <w:rsid w:val="03540E20"/>
    <w:rsid w:val="0376215C"/>
    <w:rsid w:val="039E5046"/>
    <w:rsid w:val="045E5C8B"/>
    <w:rsid w:val="04B033DA"/>
    <w:rsid w:val="04B81371"/>
    <w:rsid w:val="05075F53"/>
    <w:rsid w:val="06280134"/>
    <w:rsid w:val="06A955B3"/>
    <w:rsid w:val="06E776A2"/>
    <w:rsid w:val="092E67E2"/>
    <w:rsid w:val="0BF4378D"/>
    <w:rsid w:val="0CAB51F0"/>
    <w:rsid w:val="0CBA36B9"/>
    <w:rsid w:val="0DA6736B"/>
    <w:rsid w:val="0DDC7233"/>
    <w:rsid w:val="0E01080D"/>
    <w:rsid w:val="0E7D4952"/>
    <w:rsid w:val="0F0D4605"/>
    <w:rsid w:val="0FF66B5A"/>
    <w:rsid w:val="1019393B"/>
    <w:rsid w:val="10EC4A31"/>
    <w:rsid w:val="11246E8A"/>
    <w:rsid w:val="113D7DAB"/>
    <w:rsid w:val="11710930"/>
    <w:rsid w:val="13A57EAA"/>
    <w:rsid w:val="13D81271"/>
    <w:rsid w:val="13E51B89"/>
    <w:rsid w:val="14417878"/>
    <w:rsid w:val="14647054"/>
    <w:rsid w:val="157176E5"/>
    <w:rsid w:val="15990630"/>
    <w:rsid w:val="16CE4731"/>
    <w:rsid w:val="17ED1520"/>
    <w:rsid w:val="184B48D2"/>
    <w:rsid w:val="195C5438"/>
    <w:rsid w:val="1AAC6154"/>
    <w:rsid w:val="1AC16F36"/>
    <w:rsid w:val="1B093395"/>
    <w:rsid w:val="1B7F7AE7"/>
    <w:rsid w:val="1C134DAF"/>
    <w:rsid w:val="1C933903"/>
    <w:rsid w:val="1D20424C"/>
    <w:rsid w:val="1D49137B"/>
    <w:rsid w:val="1E3519AD"/>
    <w:rsid w:val="1FD90987"/>
    <w:rsid w:val="20966E14"/>
    <w:rsid w:val="21735E09"/>
    <w:rsid w:val="224E1840"/>
    <w:rsid w:val="2514793C"/>
    <w:rsid w:val="25186088"/>
    <w:rsid w:val="25415F1C"/>
    <w:rsid w:val="25F01C28"/>
    <w:rsid w:val="26621270"/>
    <w:rsid w:val="268C0FD9"/>
    <w:rsid w:val="27F53813"/>
    <w:rsid w:val="29585489"/>
    <w:rsid w:val="29C6284E"/>
    <w:rsid w:val="2B5F45D4"/>
    <w:rsid w:val="2CAF64E2"/>
    <w:rsid w:val="2CBB5002"/>
    <w:rsid w:val="2D91682B"/>
    <w:rsid w:val="2FD738F3"/>
    <w:rsid w:val="30D52CF4"/>
    <w:rsid w:val="30E23991"/>
    <w:rsid w:val="313243C8"/>
    <w:rsid w:val="32CF5D15"/>
    <w:rsid w:val="32DA1285"/>
    <w:rsid w:val="334049D1"/>
    <w:rsid w:val="33F57B02"/>
    <w:rsid w:val="34664CF1"/>
    <w:rsid w:val="347A3519"/>
    <w:rsid w:val="34965F43"/>
    <w:rsid w:val="34D34D32"/>
    <w:rsid w:val="3505106F"/>
    <w:rsid w:val="35126180"/>
    <w:rsid w:val="35306548"/>
    <w:rsid w:val="35750082"/>
    <w:rsid w:val="36BA597F"/>
    <w:rsid w:val="38606EE9"/>
    <w:rsid w:val="38DD5D3B"/>
    <w:rsid w:val="38E9669F"/>
    <w:rsid w:val="39646200"/>
    <w:rsid w:val="39BF67DA"/>
    <w:rsid w:val="39EA1A1A"/>
    <w:rsid w:val="3A335C32"/>
    <w:rsid w:val="3AEB1CF3"/>
    <w:rsid w:val="3B0D0B0D"/>
    <w:rsid w:val="3B404BD8"/>
    <w:rsid w:val="3BB902AE"/>
    <w:rsid w:val="3CEF6B50"/>
    <w:rsid w:val="3F25291F"/>
    <w:rsid w:val="41B53559"/>
    <w:rsid w:val="41D14F3E"/>
    <w:rsid w:val="42640966"/>
    <w:rsid w:val="42D9726E"/>
    <w:rsid w:val="430368BA"/>
    <w:rsid w:val="4376203C"/>
    <w:rsid w:val="44E436B7"/>
    <w:rsid w:val="45591BE8"/>
    <w:rsid w:val="45780BD4"/>
    <w:rsid w:val="45EC21F9"/>
    <w:rsid w:val="464A45BE"/>
    <w:rsid w:val="466150A1"/>
    <w:rsid w:val="46692DF7"/>
    <w:rsid w:val="472C5662"/>
    <w:rsid w:val="477A1854"/>
    <w:rsid w:val="49B24CF6"/>
    <w:rsid w:val="4A913039"/>
    <w:rsid w:val="4B8F5E0B"/>
    <w:rsid w:val="4BA5033C"/>
    <w:rsid w:val="4CC2587F"/>
    <w:rsid w:val="4D5E5E54"/>
    <w:rsid w:val="4DB2666F"/>
    <w:rsid w:val="4DE0494F"/>
    <w:rsid w:val="4DEE0D43"/>
    <w:rsid w:val="4E32238C"/>
    <w:rsid w:val="4E6C35FF"/>
    <w:rsid w:val="4EBD1F4B"/>
    <w:rsid w:val="4ECB1665"/>
    <w:rsid w:val="4F7217FA"/>
    <w:rsid w:val="4F760B4D"/>
    <w:rsid w:val="500E417A"/>
    <w:rsid w:val="504B1D0F"/>
    <w:rsid w:val="507A71C6"/>
    <w:rsid w:val="52CA702B"/>
    <w:rsid w:val="52DD73F8"/>
    <w:rsid w:val="537A3978"/>
    <w:rsid w:val="537A6568"/>
    <w:rsid w:val="539C5D45"/>
    <w:rsid w:val="543D578D"/>
    <w:rsid w:val="5535620F"/>
    <w:rsid w:val="55475A73"/>
    <w:rsid w:val="558E7A00"/>
    <w:rsid w:val="568E339D"/>
    <w:rsid w:val="58C605D2"/>
    <w:rsid w:val="591214E2"/>
    <w:rsid w:val="5B2C2FFE"/>
    <w:rsid w:val="5B4E7D04"/>
    <w:rsid w:val="5B7A7018"/>
    <w:rsid w:val="5DE42419"/>
    <w:rsid w:val="5F135AF5"/>
    <w:rsid w:val="5F2C134C"/>
    <w:rsid w:val="5FE00FD2"/>
    <w:rsid w:val="626B236A"/>
    <w:rsid w:val="636336D9"/>
    <w:rsid w:val="636C5428"/>
    <w:rsid w:val="63871441"/>
    <w:rsid w:val="64177D1E"/>
    <w:rsid w:val="64545398"/>
    <w:rsid w:val="64972BA6"/>
    <w:rsid w:val="64D06569"/>
    <w:rsid w:val="66B1399D"/>
    <w:rsid w:val="679E79AC"/>
    <w:rsid w:val="696C10E2"/>
    <w:rsid w:val="69F82D41"/>
    <w:rsid w:val="6A300F86"/>
    <w:rsid w:val="6A4B27E1"/>
    <w:rsid w:val="6A706E75"/>
    <w:rsid w:val="6B440146"/>
    <w:rsid w:val="6B4F3A90"/>
    <w:rsid w:val="6CB83AE7"/>
    <w:rsid w:val="6D1E2B19"/>
    <w:rsid w:val="6D5A7E0E"/>
    <w:rsid w:val="6E777429"/>
    <w:rsid w:val="6FBA1572"/>
    <w:rsid w:val="7043614D"/>
    <w:rsid w:val="71376852"/>
    <w:rsid w:val="717976F2"/>
    <w:rsid w:val="71B80EDC"/>
    <w:rsid w:val="71D0026B"/>
    <w:rsid w:val="72B078D4"/>
    <w:rsid w:val="73747FC7"/>
    <w:rsid w:val="74DE141E"/>
    <w:rsid w:val="75530D55"/>
    <w:rsid w:val="75CD15FD"/>
    <w:rsid w:val="75F11F2B"/>
    <w:rsid w:val="770C4EB4"/>
    <w:rsid w:val="77197359"/>
    <w:rsid w:val="775C05EF"/>
    <w:rsid w:val="77A14E76"/>
    <w:rsid w:val="782A59BE"/>
    <w:rsid w:val="78C452AF"/>
    <w:rsid w:val="78F50800"/>
    <w:rsid w:val="797B1389"/>
    <w:rsid w:val="7A002C60"/>
    <w:rsid w:val="7A0B0605"/>
    <w:rsid w:val="7B06102D"/>
    <w:rsid w:val="7C080EE6"/>
    <w:rsid w:val="7CE050E1"/>
    <w:rsid w:val="7D251197"/>
    <w:rsid w:val="7E101A7C"/>
    <w:rsid w:val="7ED21395"/>
    <w:rsid w:val="7F0006D2"/>
    <w:rsid w:val="7F273392"/>
    <w:rsid w:val="7F6072D4"/>
    <w:rsid w:val="7FB76209"/>
    <w:rsid w:val="7FFF54F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uiPriority="9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qFormat="1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Normal Indent" w:qFormat="1"/>
    <w:lsdException w:name="footnote text" w:semiHidden="1" w:unhideWhenUsed="1"/>
    <w:lsdException w:name="annotation text" w:qFormat="1"/>
    <w:lsdException w:name="header" w:qFormat="1"/>
    <w:lsdException w:name="footer" w:uiPriority="99" w:qFormat="1"/>
    <w:lsdException w:name="index heading" w:semiHidden="1" w:unhideWhenUsed="1"/>
    <w:lsdException w:name="caption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qFormat="1"/>
    <w:lsdException w:name="line number" w:semiHidden="1" w:unhideWhenUsed="1"/>
    <w:lsdException w:name="page number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unhideWhenUsed="1" w:qFormat="1"/>
    <w:lsdException w:name="FollowedHyperlink" w:semiHidden="1" w:unhideWhenUsed="1"/>
    <w:lsdException w:name="Strong" w:qFormat="1"/>
    <w:lsdException w:name="Emphasis" w:qFormat="1"/>
    <w:lsdException w:name="Document Map" w:semiHidden="1" w:qFormat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uiPriority="99" w:unhideWhenUsed="1" w:qFormat="1"/>
    <w:lsdException w:name="annotation subject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qFormat="1"/>
    <w:lsdException w:name="Table Colorful 2" w:semiHidden="1" w:unhideWhenUsed="1"/>
    <w:lsdException w:name="Table Colorful 3" w:qFormat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qFormat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qFormat="1"/>
    <w:lsdException w:name="Table Theme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 w:qFormat="1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0">
    <w:name w:val="Normal"/>
    <w:qFormat/>
    <w:pPr>
      <w:widowControl w:val="0"/>
      <w:spacing w:line="360" w:lineRule="auto"/>
      <w:ind w:firstLineChars="200" w:firstLine="200"/>
      <w:jc w:val="both"/>
    </w:pPr>
    <w:rPr>
      <w:rFonts w:eastAsia="仿宋"/>
      <w:kern w:val="2"/>
      <w:sz w:val="24"/>
      <w:szCs w:val="24"/>
    </w:rPr>
  </w:style>
  <w:style w:type="paragraph" w:styleId="1">
    <w:name w:val="heading 1"/>
    <w:next w:val="a0"/>
    <w:link w:val="1Char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next w:val="a0"/>
    <w:link w:val="2Char"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Arial" w:eastAsia="黑体" w:hAnsi="Arial"/>
      <w:b/>
      <w:bCs/>
      <w:kern w:val="2"/>
      <w:sz w:val="32"/>
      <w:szCs w:val="32"/>
    </w:rPr>
  </w:style>
  <w:style w:type="paragraph" w:styleId="3">
    <w:name w:val="heading 3"/>
    <w:next w:val="a0"/>
    <w:link w:val="3Char"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kern w:val="2"/>
      <w:sz w:val="32"/>
      <w:szCs w:val="32"/>
    </w:rPr>
  </w:style>
  <w:style w:type="paragraph" w:styleId="4">
    <w:name w:val="heading 4"/>
    <w:next w:val="a0"/>
    <w:link w:val="4Char"/>
    <w:uiPriority w:val="9"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Arial" w:eastAsia="黑体" w:hAnsi="Arial"/>
      <w:b/>
      <w:bCs/>
      <w:kern w:val="2"/>
      <w:sz w:val="28"/>
      <w:szCs w:val="28"/>
    </w:rPr>
  </w:style>
  <w:style w:type="paragraph" w:styleId="5">
    <w:name w:val="heading 5"/>
    <w:next w:val="a0"/>
    <w:link w:val="5Char"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kern w:val="2"/>
      <w:sz w:val="28"/>
      <w:szCs w:val="28"/>
    </w:rPr>
  </w:style>
  <w:style w:type="paragraph" w:styleId="6">
    <w:name w:val="heading 6"/>
    <w:next w:val="a0"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eastAsia="黑体" w:hAnsi="Arial"/>
      <w:b/>
      <w:bCs/>
      <w:kern w:val="2"/>
      <w:sz w:val="24"/>
      <w:szCs w:val="24"/>
    </w:rPr>
  </w:style>
  <w:style w:type="paragraph" w:styleId="7">
    <w:name w:val="heading 7"/>
    <w:next w:val="a0"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kern w:val="2"/>
      <w:sz w:val="24"/>
      <w:szCs w:val="24"/>
    </w:rPr>
  </w:style>
  <w:style w:type="paragraph" w:styleId="8">
    <w:name w:val="heading 8"/>
    <w:next w:val="a0"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/>
      <w:kern w:val="2"/>
      <w:sz w:val="24"/>
      <w:szCs w:val="24"/>
    </w:rPr>
  </w:style>
  <w:style w:type="paragraph" w:styleId="9">
    <w:name w:val="heading 9"/>
    <w:next w:val="a0"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/>
      <w:kern w:val="2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annotation subject"/>
    <w:basedOn w:val="a5"/>
    <w:next w:val="a5"/>
    <w:link w:val="Char"/>
    <w:qFormat/>
    <w:rPr>
      <w:b/>
      <w:bCs/>
    </w:rPr>
  </w:style>
  <w:style w:type="paragraph" w:styleId="a5">
    <w:name w:val="annotation text"/>
    <w:basedOn w:val="a0"/>
    <w:link w:val="Char0"/>
    <w:qFormat/>
    <w:pPr>
      <w:jc w:val="left"/>
    </w:pPr>
  </w:style>
  <w:style w:type="paragraph" w:styleId="70">
    <w:name w:val="toc 7"/>
    <w:basedOn w:val="a0"/>
    <w:next w:val="a0"/>
    <w:uiPriority w:val="39"/>
    <w:qFormat/>
    <w:pPr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a6">
    <w:name w:val="Normal Indent"/>
    <w:basedOn w:val="a0"/>
    <w:link w:val="Char1"/>
    <w:qFormat/>
    <w:pPr>
      <w:ind w:firstLine="420"/>
    </w:pPr>
  </w:style>
  <w:style w:type="paragraph" w:styleId="a7">
    <w:name w:val="caption"/>
    <w:basedOn w:val="a0"/>
    <w:next w:val="a0"/>
    <w:unhideWhenUsed/>
    <w:qFormat/>
    <w:pPr>
      <w:spacing w:line="240" w:lineRule="auto"/>
      <w:ind w:firstLineChars="0" w:firstLine="0"/>
      <w:jc w:val="center"/>
    </w:pPr>
    <w:rPr>
      <w:rFonts w:ascii="Arial" w:eastAsia="黑体" w:hAnsi="Arial" w:cs="Arial"/>
      <w:spacing w:val="2"/>
      <w:sz w:val="21"/>
    </w:rPr>
  </w:style>
  <w:style w:type="paragraph" w:styleId="a8">
    <w:name w:val="Document Map"/>
    <w:basedOn w:val="a0"/>
    <w:semiHidden/>
    <w:qFormat/>
    <w:pPr>
      <w:shd w:val="clear" w:color="auto" w:fill="000080"/>
    </w:pPr>
  </w:style>
  <w:style w:type="paragraph" w:styleId="a9">
    <w:name w:val="Body Text Indent"/>
    <w:basedOn w:val="a0"/>
    <w:link w:val="Char2"/>
    <w:semiHidden/>
    <w:qFormat/>
    <w:pPr>
      <w:ind w:leftChars="50" w:left="105" w:firstLine="420"/>
    </w:pPr>
    <w:rPr>
      <w:rFonts w:ascii="宋体" w:eastAsia="宋体" w:hAnsi="宋体"/>
      <w:iCs/>
      <w:sz w:val="21"/>
    </w:rPr>
  </w:style>
  <w:style w:type="paragraph" w:styleId="51">
    <w:name w:val="toc 5"/>
    <w:basedOn w:val="a0"/>
    <w:next w:val="a0"/>
    <w:uiPriority w:val="39"/>
    <w:qFormat/>
    <w:pPr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31">
    <w:name w:val="toc 3"/>
    <w:basedOn w:val="a0"/>
    <w:next w:val="a0"/>
    <w:uiPriority w:val="39"/>
    <w:unhideWhenUsed/>
    <w:qFormat/>
    <w:pPr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80">
    <w:name w:val="toc 8"/>
    <w:basedOn w:val="a0"/>
    <w:next w:val="a0"/>
    <w:uiPriority w:val="39"/>
    <w:qFormat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aa">
    <w:name w:val="Balloon Text"/>
    <w:basedOn w:val="a0"/>
    <w:link w:val="Char3"/>
    <w:qFormat/>
    <w:pPr>
      <w:spacing w:line="240" w:lineRule="auto"/>
    </w:pPr>
    <w:rPr>
      <w:sz w:val="18"/>
      <w:szCs w:val="18"/>
    </w:rPr>
  </w:style>
  <w:style w:type="paragraph" w:styleId="ab">
    <w:name w:val="footer"/>
    <w:basedOn w:val="a0"/>
    <w:link w:val="Char4"/>
    <w:uiPriority w:val="99"/>
    <w:qFormat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ac">
    <w:name w:val="header"/>
    <w:basedOn w:val="a0"/>
    <w:link w:val="Char5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11">
    <w:name w:val="toc 1"/>
    <w:basedOn w:val="a0"/>
    <w:next w:val="a0"/>
    <w:uiPriority w:val="39"/>
    <w:unhideWhenUsed/>
    <w:qFormat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41">
    <w:name w:val="toc 4"/>
    <w:basedOn w:val="a0"/>
    <w:next w:val="a0"/>
    <w:uiPriority w:val="39"/>
    <w:qFormat/>
    <w:pPr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61">
    <w:name w:val="toc 6"/>
    <w:basedOn w:val="a0"/>
    <w:next w:val="a0"/>
    <w:uiPriority w:val="39"/>
    <w:qFormat/>
    <w:pPr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21">
    <w:name w:val="toc 2"/>
    <w:basedOn w:val="a0"/>
    <w:next w:val="a0"/>
    <w:uiPriority w:val="39"/>
    <w:unhideWhenUsed/>
    <w:qFormat/>
    <w:pPr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90">
    <w:name w:val="toc 9"/>
    <w:basedOn w:val="a0"/>
    <w:next w:val="a0"/>
    <w:uiPriority w:val="39"/>
    <w:qFormat/>
    <w:pPr>
      <w:ind w:left="1920"/>
      <w:jc w:val="left"/>
    </w:pPr>
    <w:rPr>
      <w:rFonts w:asciiTheme="minorHAnsi" w:hAnsiTheme="minorHAnsi" w:cstheme="minorHAnsi"/>
      <w:sz w:val="18"/>
      <w:szCs w:val="18"/>
    </w:rPr>
  </w:style>
  <w:style w:type="character" w:styleId="ad">
    <w:name w:val="page number"/>
    <w:basedOn w:val="a1"/>
    <w:qFormat/>
  </w:style>
  <w:style w:type="character" w:styleId="ae">
    <w:name w:val="Hyperlink"/>
    <w:uiPriority w:val="99"/>
    <w:unhideWhenUsed/>
    <w:qFormat/>
    <w:rPr>
      <w:color w:val="0000FF"/>
      <w:u w:val="single"/>
    </w:rPr>
  </w:style>
  <w:style w:type="character" w:styleId="af">
    <w:name w:val="annotation reference"/>
    <w:qFormat/>
    <w:rPr>
      <w:sz w:val="21"/>
      <w:szCs w:val="21"/>
    </w:rPr>
  </w:style>
  <w:style w:type="table" w:styleId="af0">
    <w:name w:val="Table Grid"/>
    <w:basedOn w:val="a2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f1">
    <w:name w:val="Table Theme"/>
    <w:basedOn w:val="a2"/>
    <w:qFormat/>
    <w:pPr>
      <w:widowControl w:val="0"/>
      <w:spacing w:line="360" w:lineRule="auto"/>
      <w:ind w:firstLineChars="200" w:firstLine="20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2">
    <w:name w:val="Table Colorful 1"/>
    <w:basedOn w:val="a2"/>
    <w:qFormat/>
    <w:pPr>
      <w:widowControl w:val="0"/>
      <w:spacing w:line="360" w:lineRule="auto"/>
      <w:ind w:firstLineChars="200" w:firstLine="200"/>
      <w:jc w:val="both"/>
    </w:pPr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32">
    <w:name w:val="Table Colorful 3"/>
    <w:basedOn w:val="a2"/>
    <w:qFormat/>
    <w:pPr>
      <w:widowControl w:val="0"/>
      <w:spacing w:line="360" w:lineRule="auto"/>
      <w:ind w:firstLineChars="200" w:firstLine="200"/>
      <w:jc w:val="both"/>
    </w:p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af2">
    <w:name w:val="Table Elegant"/>
    <w:basedOn w:val="a2"/>
    <w:qFormat/>
    <w:pPr>
      <w:widowControl w:val="0"/>
      <w:spacing w:line="360" w:lineRule="auto"/>
      <w:ind w:firstLineChars="200" w:firstLine="200"/>
      <w:jc w:val="both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-5">
    <w:name w:val="Light Shading Accent 5"/>
    <w:basedOn w:val="a2"/>
    <w:uiPriority w:val="60"/>
    <w:qFormat/>
    <w:rPr>
      <w:color w:val="31849B"/>
    </w:rPr>
    <w:tblPr>
      <w:tblInd w:w="0" w:type="dxa"/>
      <w:tblBorders>
        <w:top w:val="single" w:sz="8" w:space="0" w:color="4BACC6"/>
        <w:bottom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paragraph" w:customStyle="1" w:styleId="13">
    <w:name w:val="表格样式1"/>
    <w:qFormat/>
    <w:pPr>
      <w:spacing w:line="360" w:lineRule="auto"/>
    </w:pPr>
    <w:rPr>
      <w:bCs/>
      <w:kern w:val="2"/>
      <w:sz w:val="21"/>
      <w:szCs w:val="32"/>
    </w:rPr>
  </w:style>
  <w:style w:type="paragraph" w:customStyle="1" w:styleId="af3">
    <w:name w:val="小四标红"/>
    <w:qFormat/>
    <w:pPr>
      <w:spacing w:line="360" w:lineRule="auto"/>
    </w:pPr>
    <w:rPr>
      <w:color w:val="FF0000"/>
      <w:kern w:val="2"/>
      <w:sz w:val="24"/>
      <w:szCs w:val="24"/>
    </w:rPr>
  </w:style>
  <w:style w:type="paragraph" w:customStyle="1" w:styleId="af4">
    <w:name w:val="小四加粗"/>
    <w:qFormat/>
    <w:pPr>
      <w:spacing w:line="360" w:lineRule="auto"/>
    </w:pPr>
    <w:rPr>
      <w:b/>
      <w:kern w:val="2"/>
      <w:sz w:val="24"/>
      <w:szCs w:val="24"/>
    </w:rPr>
  </w:style>
  <w:style w:type="paragraph" w:customStyle="1" w:styleId="af5">
    <w:name w:val="五号加粗"/>
    <w:qFormat/>
    <w:rPr>
      <w:b/>
      <w:kern w:val="2"/>
      <w:sz w:val="21"/>
      <w:szCs w:val="21"/>
    </w:rPr>
  </w:style>
  <w:style w:type="character" w:customStyle="1" w:styleId="Char3">
    <w:name w:val="批注框文本 Char"/>
    <w:link w:val="aa"/>
    <w:qFormat/>
    <w:rPr>
      <w:kern w:val="2"/>
      <w:sz w:val="18"/>
      <w:szCs w:val="18"/>
    </w:rPr>
  </w:style>
  <w:style w:type="paragraph" w:customStyle="1" w:styleId="14">
    <w:name w:val="列出段落1"/>
    <w:basedOn w:val="a0"/>
    <w:link w:val="Char6"/>
    <w:uiPriority w:val="34"/>
    <w:qFormat/>
    <w:pPr>
      <w:ind w:firstLine="420"/>
    </w:pPr>
  </w:style>
  <w:style w:type="paragraph" w:customStyle="1" w:styleId="TOC1">
    <w:name w:val="TOC 标题1"/>
    <w:basedOn w:val="1"/>
    <w:next w:val="a0"/>
    <w:uiPriority w:val="39"/>
    <w:qFormat/>
    <w:pPr>
      <w:numPr>
        <w:numId w:val="0"/>
      </w:numPr>
      <w:spacing w:before="480" w:after="0" w:line="276" w:lineRule="auto"/>
      <w:outlineLvl w:val="9"/>
    </w:pPr>
    <w:rPr>
      <w:rFonts w:ascii="Cambria" w:hAnsi="Cambria"/>
      <w:color w:val="365F91"/>
      <w:kern w:val="0"/>
      <w:sz w:val="28"/>
      <w:szCs w:val="28"/>
    </w:rPr>
  </w:style>
  <w:style w:type="character" w:customStyle="1" w:styleId="Char0">
    <w:name w:val="批注文字 Char"/>
    <w:link w:val="a5"/>
    <w:qFormat/>
    <w:rPr>
      <w:kern w:val="2"/>
      <w:sz w:val="24"/>
      <w:szCs w:val="24"/>
    </w:rPr>
  </w:style>
  <w:style w:type="character" w:customStyle="1" w:styleId="Char">
    <w:name w:val="批注主题 Char"/>
    <w:link w:val="a4"/>
    <w:qFormat/>
    <w:rPr>
      <w:b/>
      <w:bCs/>
      <w:kern w:val="2"/>
      <w:sz w:val="24"/>
      <w:szCs w:val="24"/>
    </w:rPr>
  </w:style>
  <w:style w:type="character" w:customStyle="1" w:styleId="1Char">
    <w:name w:val="标题 1 Char"/>
    <w:link w:val="1"/>
    <w:qFormat/>
    <w:rPr>
      <w:b/>
      <w:bCs/>
      <w:kern w:val="44"/>
      <w:sz w:val="44"/>
      <w:szCs w:val="44"/>
    </w:rPr>
  </w:style>
  <w:style w:type="character" w:customStyle="1" w:styleId="Char1">
    <w:name w:val="正文缩进 Char"/>
    <w:link w:val="a6"/>
    <w:qFormat/>
    <w:rPr>
      <w:kern w:val="2"/>
      <w:sz w:val="24"/>
      <w:szCs w:val="24"/>
    </w:rPr>
  </w:style>
  <w:style w:type="paragraph" w:customStyle="1" w:styleId="a">
    <w:name w:val="#"/>
    <w:basedOn w:val="a0"/>
    <w:qFormat/>
    <w:pPr>
      <w:numPr>
        <w:numId w:val="2"/>
      </w:numPr>
      <w:tabs>
        <w:tab w:val="left" w:pos="964"/>
      </w:tabs>
      <w:ind w:firstLineChars="0" w:firstLine="0"/>
    </w:pPr>
    <w:rPr>
      <w:szCs w:val="20"/>
    </w:rPr>
  </w:style>
  <w:style w:type="paragraph" w:customStyle="1" w:styleId="15">
    <w:name w:val="无间隔1"/>
    <w:uiPriority w:val="1"/>
    <w:qFormat/>
    <w:pPr>
      <w:widowControl w:val="0"/>
      <w:ind w:firstLineChars="200" w:firstLine="200"/>
      <w:jc w:val="both"/>
    </w:pPr>
    <w:rPr>
      <w:kern w:val="2"/>
      <w:sz w:val="24"/>
      <w:szCs w:val="24"/>
    </w:rPr>
  </w:style>
  <w:style w:type="paragraph" w:customStyle="1" w:styleId="CharCharCharChar">
    <w:name w:val="Char Char Char Char"/>
    <w:basedOn w:val="a0"/>
    <w:qFormat/>
    <w:pPr>
      <w:spacing w:line="240" w:lineRule="auto"/>
      <w:ind w:firstLineChars="0" w:firstLine="0"/>
    </w:pPr>
    <w:rPr>
      <w:rFonts w:ascii="Tahoma" w:hAnsi="Tahoma"/>
      <w:szCs w:val="20"/>
    </w:rPr>
  </w:style>
  <w:style w:type="character" w:customStyle="1" w:styleId="2Char">
    <w:name w:val="标题 2 Char"/>
    <w:link w:val="2"/>
    <w:qFormat/>
    <w:rPr>
      <w:rFonts w:ascii="Arial" w:eastAsia="黑体" w:hAnsi="Arial"/>
      <w:b/>
      <w:bCs/>
      <w:kern w:val="2"/>
      <w:sz w:val="32"/>
      <w:szCs w:val="32"/>
    </w:rPr>
  </w:style>
  <w:style w:type="character" w:customStyle="1" w:styleId="3Char">
    <w:name w:val="标题 3 Char"/>
    <w:link w:val="3"/>
    <w:qFormat/>
    <w:locked/>
    <w:rPr>
      <w:b/>
      <w:bCs/>
      <w:kern w:val="2"/>
      <w:sz w:val="32"/>
      <w:szCs w:val="32"/>
    </w:rPr>
  </w:style>
  <w:style w:type="character" w:customStyle="1" w:styleId="4Char">
    <w:name w:val="标题 4 Char"/>
    <w:link w:val="4"/>
    <w:uiPriority w:val="9"/>
    <w:qFormat/>
    <w:rPr>
      <w:rFonts w:ascii="Arial" w:eastAsia="黑体" w:hAnsi="Arial"/>
      <w:b/>
      <w:bCs/>
      <w:kern w:val="2"/>
      <w:sz w:val="28"/>
      <w:szCs w:val="28"/>
    </w:rPr>
  </w:style>
  <w:style w:type="character" w:customStyle="1" w:styleId="5Char">
    <w:name w:val="标题 5 Char"/>
    <w:link w:val="5"/>
    <w:qFormat/>
    <w:rPr>
      <w:b/>
      <w:bCs/>
      <w:kern w:val="2"/>
      <w:sz w:val="28"/>
      <w:szCs w:val="28"/>
    </w:rPr>
  </w:style>
  <w:style w:type="character" w:customStyle="1" w:styleId="Char6">
    <w:name w:val="列出段落 Char"/>
    <w:link w:val="14"/>
    <w:qFormat/>
    <w:rPr>
      <w:kern w:val="2"/>
      <w:sz w:val="24"/>
      <w:szCs w:val="24"/>
    </w:rPr>
  </w:style>
  <w:style w:type="paragraph" w:customStyle="1" w:styleId="af6">
    <w:name w:val="表头样式"/>
    <w:qFormat/>
    <w:pPr>
      <w:spacing w:before="93"/>
      <w:ind w:left="560" w:firstLine="560"/>
      <w:jc w:val="both"/>
    </w:pPr>
    <w:rPr>
      <w:rFonts w:ascii="Arial" w:hAnsi="Arial"/>
      <w:b/>
      <w:sz w:val="21"/>
      <w:szCs w:val="21"/>
    </w:rPr>
  </w:style>
  <w:style w:type="character" w:customStyle="1" w:styleId="Char10">
    <w:name w:val="列出段落 Char1"/>
    <w:uiPriority w:val="34"/>
    <w:qFormat/>
    <w:rPr>
      <w:rFonts w:ascii="宋体" w:hAnsi="宋体" w:cs="宋体"/>
      <w:sz w:val="24"/>
      <w:szCs w:val="24"/>
    </w:rPr>
  </w:style>
  <w:style w:type="character" w:customStyle="1" w:styleId="Char2">
    <w:name w:val="正文文本缩进 Char"/>
    <w:basedOn w:val="a1"/>
    <w:link w:val="a9"/>
    <w:semiHidden/>
    <w:qFormat/>
    <w:rPr>
      <w:rFonts w:ascii="宋体" w:hAnsi="宋体"/>
      <w:iCs/>
      <w:kern w:val="2"/>
      <w:sz w:val="21"/>
      <w:szCs w:val="24"/>
    </w:rPr>
  </w:style>
  <w:style w:type="paragraph" w:customStyle="1" w:styleId="af7">
    <w:name w:val="表格文本"/>
    <w:qFormat/>
    <w:pPr>
      <w:tabs>
        <w:tab w:val="decimal" w:pos="0"/>
      </w:tabs>
      <w:spacing w:after="120"/>
    </w:pPr>
    <w:rPr>
      <w:rFonts w:ascii="Arial" w:hAnsi="Arial"/>
      <w:sz w:val="21"/>
      <w:szCs w:val="21"/>
    </w:rPr>
  </w:style>
  <w:style w:type="paragraph" w:customStyle="1" w:styleId="af8">
    <w:name w:val="目录"/>
    <w:basedOn w:val="a0"/>
    <w:qFormat/>
    <w:pPr>
      <w:autoSpaceDE w:val="0"/>
      <w:autoSpaceDN w:val="0"/>
      <w:adjustRightInd w:val="0"/>
      <w:snapToGrid w:val="0"/>
      <w:spacing w:before="300" w:after="150"/>
      <w:jc w:val="center"/>
    </w:pPr>
    <w:rPr>
      <w:rFonts w:ascii="黑体" w:eastAsia="黑体" w:hAnsi="Calibri"/>
      <w:kern w:val="0"/>
      <w:sz w:val="30"/>
      <w:szCs w:val="20"/>
    </w:rPr>
  </w:style>
  <w:style w:type="paragraph" w:customStyle="1" w:styleId="af9">
    <w:name w:val="表格文本居中"/>
    <w:basedOn w:val="a0"/>
    <w:qFormat/>
    <w:pPr>
      <w:autoSpaceDE w:val="0"/>
      <w:autoSpaceDN w:val="0"/>
      <w:adjustRightInd w:val="0"/>
      <w:snapToGrid w:val="0"/>
      <w:spacing w:before="80" w:after="80"/>
      <w:jc w:val="center"/>
    </w:pPr>
    <w:rPr>
      <w:rFonts w:ascii="Calibri" w:eastAsia="宋体" w:hAnsi="Calibri"/>
      <w:kern w:val="0"/>
      <w:szCs w:val="20"/>
    </w:rPr>
  </w:style>
  <w:style w:type="character" w:customStyle="1" w:styleId="Char5">
    <w:name w:val="页眉 Char"/>
    <w:link w:val="ac"/>
    <w:uiPriority w:val="99"/>
    <w:qFormat/>
    <w:rPr>
      <w:rFonts w:eastAsia="仿宋"/>
      <w:kern w:val="2"/>
      <w:sz w:val="18"/>
      <w:szCs w:val="18"/>
    </w:rPr>
  </w:style>
  <w:style w:type="paragraph" w:customStyle="1" w:styleId="16">
    <w:name w:val="明显引用1"/>
    <w:basedOn w:val="a0"/>
    <w:next w:val="a0"/>
    <w:link w:val="Char7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7">
    <w:name w:val="明显引用 Char"/>
    <w:basedOn w:val="a1"/>
    <w:link w:val="16"/>
    <w:uiPriority w:val="30"/>
    <w:qFormat/>
    <w:rPr>
      <w:rFonts w:eastAsia="仿宋"/>
      <w:b/>
      <w:bCs/>
      <w:i/>
      <w:iCs/>
      <w:color w:val="4F81BD" w:themeColor="accent1"/>
      <w:kern w:val="2"/>
      <w:sz w:val="24"/>
      <w:szCs w:val="24"/>
    </w:rPr>
  </w:style>
  <w:style w:type="paragraph" w:customStyle="1" w:styleId="17">
    <w:name w:val="引用1"/>
    <w:basedOn w:val="a0"/>
    <w:next w:val="a0"/>
    <w:link w:val="Char8"/>
    <w:uiPriority w:val="29"/>
    <w:qFormat/>
    <w:rPr>
      <w:i/>
      <w:iCs/>
      <w:color w:val="000000" w:themeColor="text1"/>
    </w:rPr>
  </w:style>
  <w:style w:type="character" w:customStyle="1" w:styleId="Char8">
    <w:name w:val="引用 Char"/>
    <w:basedOn w:val="a1"/>
    <w:link w:val="17"/>
    <w:uiPriority w:val="29"/>
    <w:qFormat/>
    <w:rPr>
      <w:rFonts w:eastAsia="仿宋"/>
      <w:i/>
      <w:iCs/>
      <w:color w:val="000000" w:themeColor="text1"/>
      <w:kern w:val="2"/>
      <w:sz w:val="24"/>
      <w:szCs w:val="24"/>
    </w:rPr>
  </w:style>
  <w:style w:type="character" w:customStyle="1" w:styleId="18">
    <w:name w:val="明显强调1"/>
    <w:basedOn w:val="a1"/>
    <w:uiPriority w:val="21"/>
    <w:qFormat/>
    <w:rPr>
      <w:b/>
      <w:bCs/>
      <w:i/>
      <w:iCs/>
      <w:color w:val="4F81BD" w:themeColor="accent1"/>
    </w:rPr>
  </w:style>
  <w:style w:type="character" w:customStyle="1" w:styleId="19">
    <w:name w:val="不明显强调1"/>
    <w:basedOn w:val="a1"/>
    <w:uiPriority w:val="19"/>
    <w:qFormat/>
    <w:rPr>
      <w:i/>
      <w:iCs/>
      <w:color w:val="808080" w:themeColor="text1" w:themeTint="7F"/>
    </w:rPr>
  </w:style>
  <w:style w:type="table" w:customStyle="1" w:styleId="1a">
    <w:name w:val="网格型1"/>
    <w:basedOn w:val="a2"/>
    <w:uiPriority w:val="59"/>
    <w:qFormat/>
    <w:rPr>
      <w:rFonts w:ascii="Calibri" w:hAnsi="Calibri"/>
      <w:kern w:val="2"/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Char0">
    <w:name w:val="标题3 Char"/>
    <w:link w:val="33"/>
    <w:qFormat/>
    <w:rPr>
      <w:rFonts w:ascii="微软雅黑" w:eastAsia="微软雅黑" w:hAnsi="微软雅黑"/>
      <w:b/>
      <w:kern w:val="2"/>
      <w:sz w:val="22"/>
      <w:szCs w:val="22"/>
    </w:rPr>
  </w:style>
  <w:style w:type="paragraph" w:customStyle="1" w:styleId="33">
    <w:name w:val="标题3"/>
    <w:basedOn w:val="5"/>
    <w:next w:val="a0"/>
    <w:link w:val="3Char0"/>
    <w:qFormat/>
    <w:pPr>
      <w:widowControl w:val="0"/>
      <w:numPr>
        <w:ilvl w:val="0"/>
        <w:numId w:val="0"/>
      </w:numPr>
      <w:adjustRightInd w:val="0"/>
      <w:snapToGrid w:val="0"/>
      <w:spacing w:before="0" w:after="0" w:line="240" w:lineRule="auto"/>
      <w:ind w:firstLineChars="200" w:firstLine="440"/>
      <w:jc w:val="both"/>
    </w:pPr>
    <w:rPr>
      <w:rFonts w:ascii="微软雅黑" w:eastAsia="微软雅黑" w:hAnsi="微软雅黑"/>
      <w:bCs w:val="0"/>
      <w:sz w:val="22"/>
      <w:szCs w:val="22"/>
    </w:rPr>
  </w:style>
  <w:style w:type="paragraph" w:customStyle="1" w:styleId="10">
    <w:name w:val="_标题1"/>
    <w:basedOn w:val="1"/>
    <w:next w:val="a0"/>
    <w:qFormat/>
    <w:pPr>
      <w:widowControl w:val="0"/>
      <w:numPr>
        <w:numId w:val="3"/>
      </w:numPr>
      <w:jc w:val="center"/>
    </w:pPr>
    <w:rPr>
      <w:rFonts w:ascii="Arial" w:eastAsia="黑体" w:hAnsi="Arial"/>
      <w:b w:val="0"/>
    </w:rPr>
  </w:style>
  <w:style w:type="paragraph" w:customStyle="1" w:styleId="20">
    <w:name w:val="_标题2"/>
    <w:basedOn w:val="2"/>
    <w:next w:val="a0"/>
    <w:qFormat/>
    <w:pPr>
      <w:widowControl w:val="0"/>
      <w:numPr>
        <w:numId w:val="3"/>
      </w:numPr>
      <w:ind w:firstLine="0"/>
      <w:jc w:val="both"/>
    </w:pPr>
    <w:rPr>
      <w:b w:val="0"/>
      <w:kern w:val="0"/>
    </w:rPr>
  </w:style>
  <w:style w:type="paragraph" w:customStyle="1" w:styleId="30">
    <w:name w:val="_标题3"/>
    <w:basedOn w:val="3"/>
    <w:next w:val="a0"/>
    <w:qFormat/>
    <w:pPr>
      <w:widowControl w:val="0"/>
      <w:numPr>
        <w:numId w:val="3"/>
      </w:numPr>
      <w:ind w:firstLine="0"/>
      <w:jc w:val="both"/>
    </w:pPr>
    <w:rPr>
      <w:rFonts w:ascii="Arial" w:eastAsia="黑体" w:hAnsi="Arial"/>
      <w:b w:val="0"/>
      <w:kern w:val="0"/>
      <w:sz w:val="30"/>
    </w:rPr>
  </w:style>
  <w:style w:type="paragraph" w:customStyle="1" w:styleId="40">
    <w:name w:val="_标题4"/>
    <w:basedOn w:val="4"/>
    <w:next w:val="a0"/>
    <w:qFormat/>
    <w:pPr>
      <w:widowControl w:val="0"/>
      <w:numPr>
        <w:numId w:val="3"/>
      </w:numPr>
      <w:jc w:val="both"/>
    </w:pPr>
    <w:rPr>
      <w:b w:val="0"/>
    </w:rPr>
  </w:style>
  <w:style w:type="paragraph" w:customStyle="1" w:styleId="50">
    <w:name w:val="_标题5"/>
    <w:basedOn w:val="5"/>
    <w:next w:val="a0"/>
    <w:qFormat/>
    <w:pPr>
      <w:widowControl w:val="0"/>
      <w:numPr>
        <w:numId w:val="3"/>
      </w:numPr>
      <w:ind w:firstLine="0"/>
      <w:jc w:val="both"/>
    </w:pPr>
    <w:rPr>
      <w:rFonts w:ascii="Arial" w:eastAsia="黑体" w:hAnsi="Arial"/>
      <w:sz w:val="24"/>
    </w:rPr>
  </w:style>
  <w:style w:type="paragraph" w:customStyle="1" w:styleId="60">
    <w:name w:val="_标题6"/>
    <w:basedOn w:val="6"/>
    <w:next w:val="a0"/>
    <w:qFormat/>
    <w:pPr>
      <w:widowControl w:val="0"/>
      <w:numPr>
        <w:numId w:val="3"/>
      </w:numPr>
      <w:ind w:firstLine="0"/>
      <w:jc w:val="both"/>
    </w:pPr>
    <w:rPr>
      <w:b w:val="0"/>
    </w:rPr>
  </w:style>
  <w:style w:type="character" w:customStyle="1" w:styleId="Char4">
    <w:name w:val="页脚 Char"/>
    <w:basedOn w:val="a1"/>
    <w:link w:val="ab"/>
    <w:uiPriority w:val="99"/>
    <w:qFormat/>
    <w:rPr>
      <w:rFonts w:eastAsia="仿宋"/>
      <w:kern w:val="2"/>
      <w:sz w:val="18"/>
      <w:szCs w:val="18"/>
    </w:rPr>
  </w:style>
  <w:style w:type="table" w:customStyle="1" w:styleId="22">
    <w:name w:val="网格型2"/>
    <w:basedOn w:val="a2"/>
    <w:uiPriority w:val="59"/>
    <w:qFormat/>
    <w:rPr>
      <w:rFonts w:ascii="Calibri" w:hAnsi="Calibri"/>
      <w:kern w:val="2"/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a1"/>
    <w:qFormat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pPr>
      <w:widowControl w:val="0"/>
      <w:jc w:val="both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tiff"/><Relationship Id="rId17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tiff"/><Relationship Id="rId5" Type="http://schemas.microsoft.com/office/2007/relationships/stylesWithEffects" Target="stylesWithEffects.xml"/><Relationship Id="rId15" Type="http://schemas.openxmlformats.org/officeDocument/2006/relationships/footer" Target="footer1.xml"/><Relationship Id="rId10" Type="http://schemas.openxmlformats.org/officeDocument/2006/relationships/image" Target="media/image1.tiff"/><Relationship Id="rId19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Microsoft\Templates\&#27169;&#26495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3ADC312-956D-4346-A742-F96C881A6F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模板</Template>
  <TotalTime>1</TotalTime>
  <Pages>8</Pages>
  <Words>291</Words>
  <Characters>1663</Characters>
  <Application>Microsoft Office Word</Application>
  <DocSecurity>0</DocSecurity>
  <Lines>13</Lines>
  <Paragraphs>3</Paragraphs>
  <ScaleCrop>false</ScaleCrop>
  <Company>Microsoft</Company>
  <LinksUpToDate>false</LinksUpToDate>
  <CharactersWithSpaces>1951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首页</dc:title>
  <dc:creator>tangkun</dc:creator>
  <cp:lastModifiedBy>dreamsummit</cp:lastModifiedBy>
  <cp:revision>9</cp:revision>
  <cp:lastPrinted>1900-12-31T16:00:00Z</cp:lastPrinted>
  <dcterms:created xsi:type="dcterms:W3CDTF">2017-08-02T02:23:00Z</dcterms:created>
  <dcterms:modified xsi:type="dcterms:W3CDTF">2017-08-31T05:16:00Z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